
<file path=[Content_Types].xml><?xml version="1.0" encoding="utf-8"?>
<Types xmlns="http://schemas.openxmlformats.org/package/2006/content-types">
  <Default Extension="jpg" ContentType="image/jpeg"/>
  <Default Extension="emf" ContentType="image/x-emf"/>
  <Default Extension="xml" ContentType="application/xml"/>
  <Default Extension="docx" ContentType="application/vnd.openxmlformats-officedocument.wordprocessingml.document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97"/>
        <w:pBdr/>
        <w:spacing/>
        <w:ind/>
        <w:rPr/>
      </w:pPr>
      <w:r/>
      <w:bookmarkStart w:id="0" w:name="_GoBack"/>
      <w:r/>
      <w:bookmarkEnd w:id="0"/>
      <w:r/>
      <w:r/>
    </w:p>
    <w:p>
      <w:pPr>
        <w:pStyle w:val="1298"/>
        <w:pBdr/>
        <w:spacing/>
        <w:ind/>
        <w:rPr/>
      </w:pPr>
      <w:r/>
      <w:r/>
    </w:p>
    <w:p>
      <w:pPr>
        <w:pStyle w:val="1258"/>
        <w:pBdr/>
        <w:spacing/>
        <w:ind/>
        <w:rPr>
          <w:rFonts w:ascii="Arial" w:hAnsi="Arial" w:cs="Arial"/>
        </w:rPr>
        <w:sectPr>
          <w:footnotePr/>
          <w:endnotePr/>
          <w:type w:val="nextPage"/>
          <w:pgSz w:h="16838" w:orient="portrait" w:w="11906"/>
          <w:pgMar w:top="864" w:right="1440" w:bottom="864" w:left="1440" w:header="720" w:footer="720" w:gutter="0"/>
          <w:cols w:num="1" w:sep="0" w:space="720" w:equalWidth="1"/>
        </w:sectPr>
      </w:pPr>
      <w:r>
        <w:rPr>
          <w:rFonts w:ascii="Arial" w:hAnsi="Arial" w:cs="Arial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8" behindDoc="1" locked="0" layoutInCell="1" allowOverlap="1">
                <wp:simplePos x="0" y="0"/>
                <wp:positionH relativeFrom="margin">
                  <wp:posOffset>577270</wp:posOffset>
                </wp:positionH>
                <wp:positionV relativeFrom="margin">
                  <wp:posOffset>359410</wp:posOffset>
                </wp:positionV>
                <wp:extent cx="5732640" cy="92354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386828" cy="9235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8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Documento de Requisitos</w:t>
                            </w:r>
                            <w:r>
                              <w:br/>
                            </w:r>
                            <w:r>
                              <w:t xml:space="preserve">Gestão de Turma</w:t>
                            </w:r>
                            <w:r>
                              <w:t xml:space="preserve">s</w:t>
                            </w:r>
                            <w:r/>
                          </w:p>
                          <w:p>
                            <w:pPr>
                              <w:pStyle w:val="1278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Versão &lt;1.0&gt; - &lt;Junho&gt; de &lt;2026&gt;</w:t>
                            </w:r>
                            <w:r/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8;o:allowoverlap:true;o:allowincell:true;mso-position-horizontal-relative:margin;margin-left:45.45pt;mso-position-horizontal:absolute;mso-position-vertical-relative:margin;margin-top:28.30pt;mso-position-vertical:absolute;width:451.39pt;height:727.20pt;mso-wrap-distance-left:9.00pt;mso-wrap-distance-top:0.00pt;mso-wrap-distance-right:9.00pt;mso-wrap-distance-bottom:0.00pt;visibility:visible;" fillcolor="#FFFFFF" stroked="f">
                <v:fill opacity="0f"/>
                <v:stroke dashstyle="solid"/>
                <v:textbox inset="0,0,0,0">
                  <w:txbxContent>
                    <w:p>
                      <w:pPr>
                        <w:pStyle w:val="1283"/>
                        <w:pBdr/>
                        <w:spacing/>
                        <w:ind/>
                        <w:rPr/>
                      </w:pPr>
                      <w:r>
                        <w:t xml:space="preserve">Documento de Requisitos</w:t>
                      </w:r>
                      <w:r>
                        <w:br/>
                      </w:r>
                      <w:r>
                        <w:t xml:space="preserve">Gestão de Turma</w:t>
                      </w:r>
                      <w:r>
                        <w:t xml:space="preserve">s</w:t>
                      </w:r>
                      <w:r/>
                    </w:p>
                    <w:p>
                      <w:pPr>
                        <w:pStyle w:val="1278"/>
                        <w:pBdr/>
                        <w:spacing/>
                        <w:ind/>
                        <w:rPr/>
                      </w:pPr>
                      <w:r>
                        <w:t xml:space="preserve">Versão &lt;1.0&gt; - &lt;Junho&gt; de &lt;2026&gt;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7"/>
        <w:pBdr/>
        <w:spacing/>
        <w:ind/>
        <w:rPr/>
      </w:pPr>
      <w:r>
        <w:t xml:space="preserve">Ficha Técnica</w:t>
      </w:r>
      <w:r/>
    </w:p>
    <w:p>
      <w:pPr>
        <w:pStyle w:val="1270"/>
        <w:pBdr>
          <w:top w:val="single" w:color="000000" w:sz="6" w:space="4"/>
        </w:pBdr>
        <w:spacing w:before="120"/>
        <w:ind/>
        <w:rPr/>
      </w:pPr>
      <w:r>
        <w:t xml:space="preserve">Equipe Responsável pela Elaboração</w:t>
      </w:r>
      <w:r/>
    </w:p>
    <w:p>
      <w:pPr>
        <w:pStyle w:val="1280"/>
        <w:pBdr/>
        <w:spacing/>
        <w:ind/>
        <w:rPr/>
      </w:pPr>
      <w:r>
        <w:t xml:space="preserve">&lt;Erick David Pereira Forzan&gt;</w:t>
      </w:r>
      <w:r>
        <w:tab/>
      </w:r>
      <w:r>
        <w:t xml:space="preserve"> &lt;Front-End&gt;</w:t>
      </w:r>
      <w:r/>
    </w:p>
    <w:p>
      <w:pPr>
        <w:pStyle w:val="1280"/>
        <w:pBdr/>
        <w:spacing/>
        <w:ind/>
        <w:rPr/>
      </w:pPr>
      <w:r>
        <w:t xml:space="preserve">&lt;Lívia Maria Almeida Silva&gt;</w:t>
      </w:r>
      <w:r>
        <w:tab/>
        <w:t xml:space="preserve"> &lt;Product Owner&gt;</w:t>
      </w:r>
      <w:r/>
    </w:p>
    <w:p>
      <w:pPr>
        <w:pStyle w:val="1280"/>
        <w:pBdr/>
        <w:spacing/>
        <w:ind/>
        <w:rPr/>
      </w:pPr>
      <w:r>
        <w:t xml:space="preserve">&lt;Maurício Vicente Sandim&gt;</w:t>
      </w:r>
      <w:r>
        <w:tab/>
        <w:t xml:space="preserve">               &lt;Back-End&gt;</w:t>
      </w:r>
      <w:r/>
    </w:p>
    <w:p>
      <w:pPr>
        <w:pStyle w:val="1270"/>
        <w:pBdr>
          <w:top w:val="single" w:color="000000" w:sz="6" w:space="4"/>
        </w:pBdr>
        <w:spacing w:before="120"/>
        <w:ind/>
        <w:rPr/>
      </w:pPr>
      <w:r>
        <w:t xml:space="preserve">Público Alvo</w:t>
      </w:r>
      <w:r/>
    </w:p>
    <w:p>
      <w:pPr>
        <w:pStyle w:val="1280"/>
        <w:pBdr/>
        <w:spacing/>
        <w:ind/>
        <w:rPr/>
      </w:pPr>
      <w:r>
        <w:t xml:space="preserve">Este manual destina-se a professores e alunos de instituições que não oferecem um sistema de gestão de turmas.</w:t>
      </w:r>
      <w:r/>
    </w:p>
    <w:p>
      <w:pPr>
        <w:pStyle w:val="1267"/>
        <w:pageBreakBefore w:val="true"/>
        <w:pBdr/>
        <w:spacing/>
        <w:ind w:right="-427"/>
        <w:rPr/>
      </w:pPr>
      <w:r>
        <w:t xml:space="preserve">Sumário</w:t>
      </w:r>
      <w:r/>
    </w:p>
    <w:p w14:paraId="79ED6E6E">
      <w:pPr>
        <w:pStyle w:val="1232"/>
        <w:pBdr/>
        <w:tabs>
          <w:tab w:val="right" w:leader="dot" w:pos="9605"/>
        </w:tabs>
        <w:spacing/>
        <w:ind/>
        <w:rPr/>
      </w:pPr>
      <w:r>
        <w:rPr>
          <w:rFonts w:eastAsia="Times New Roman"/>
          <w:sz w:val="40"/>
        </w:rPr>
        <w:fldChar w:fldCharType="begin"/>
      </w:r>
      <w:r>
        <w:instrText xml:space="preserve"> TOC \o "1-1" \</w:instrText>
      </w:r>
      <w:r>
        <w:instrText xml:space="preserve">u \t "Heading 1,1" \h </w:instrText>
      </w:r>
      <w:r>
        <w:rPr>
          <w:rFonts w:eastAsia="Times New Roman"/>
          <w:sz w:val="40"/>
        </w:rPr>
        <w:fldChar w:fldCharType="separate"/>
      </w:r>
      <w:r>
        <w:rPr>
          <w:rFonts w:ascii="Arial" w:hAnsi="Arial" w:cs="Arial"/>
          <w:b/>
          <w:caps/>
          <w:sz w:val="24"/>
          <w:szCs w:val="22"/>
        </w:rPr>
      </w:r>
      <w:hyperlink w:tooltip="#_Toc1" w:anchor="_Toc1" w:history="1">
        <w:r>
          <w:rPr>
            <w:rStyle w:val="1230"/>
          </w:rPr>
        </w:r>
        <w:r>
          <w:rPr>
            <w:rStyle w:val="1230"/>
          </w:rPr>
          <w:t xml:space="preserve">Introdução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</w:t>
          <w:fldChar w:fldCharType="end"/>
        </w:r>
      </w:hyperlink>
      <w:r/>
      <w:r/>
    </w:p>
    <w:p w14:paraId="3A53A342">
      <w:pPr>
        <w:pStyle w:val="1232"/>
        <w:pBdr/>
        <w:tabs>
          <w:tab w:val="right" w:leader="dot" w:pos="9605"/>
        </w:tabs>
        <w:spacing/>
        <w:ind/>
        <w:rPr/>
      </w:pPr>
      <w:r/>
      <w:hyperlink w:tooltip="#_Toc2" w:anchor="_Toc2" w:history="1">
        <w:r>
          <w:rPr>
            <w:rStyle w:val="1230"/>
          </w:rPr>
        </w:r>
        <w:r>
          <w:rPr>
            <w:rStyle w:val="1230"/>
          </w:rPr>
          <w:t xml:space="preserve">Descrição geral do sistema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</w:t>
          <w:fldChar w:fldCharType="end"/>
        </w:r>
      </w:hyperlink>
      <w:r/>
      <w:r/>
    </w:p>
    <w:p w14:paraId="33E6BCE0">
      <w:pPr>
        <w:pStyle w:val="1232"/>
        <w:pBdr/>
        <w:tabs>
          <w:tab w:val="right" w:leader="dot" w:pos="9605"/>
        </w:tabs>
        <w:spacing/>
        <w:ind/>
        <w:rPr/>
      </w:pPr>
      <w:r/>
      <w:hyperlink w:tooltip="#_Toc3" w:anchor="_Toc3" w:history="1">
        <w:r>
          <w:rPr>
            <w:rStyle w:val="1230"/>
          </w:rPr>
        </w:r>
        <w:r>
          <w:rPr>
            <w:rStyle w:val="1230"/>
          </w:rPr>
          <w:t xml:space="preserve">Requisitos funcionais </w:t>
        </w:r>
        <w:r>
          <w:rPr>
            <w:rStyle w:val="1230"/>
          </w:rPr>
          <w:t xml:space="preserve">(casos de uso)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</w:t>
          <w:fldChar w:fldCharType="end"/>
        </w:r>
      </w:hyperlink>
      <w:r/>
      <w:r/>
    </w:p>
    <w:p w14:paraId="477C1B9D">
      <w:pPr>
        <w:pStyle w:val="1232"/>
        <w:pBdr/>
        <w:tabs>
          <w:tab w:val="right" w:leader="dot" w:pos="9605"/>
        </w:tabs>
        <w:spacing/>
        <w:ind/>
        <w:rPr/>
      </w:pPr>
      <w:r/>
      <w:hyperlink w:tooltip="#_Toc4" w:anchor="_Toc4" w:history="1">
        <w:r>
          <w:rPr>
            <w:rStyle w:val="1230"/>
          </w:rPr>
        </w:r>
        <w:r>
          <w:rPr>
            <w:rStyle w:val="1230"/>
          </w:rPr>
          <w:t xml:space="preserve">Requisitos não funcionais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12</w:t>
          <w:fldChar w:fldCharType="end"/>
        </w:r>
      </w:hyperlink>
      <w:r/>
      <w:r/>
    </w:p>
    <w:p w14:paraId="05D9CEE2">
      <w:pPr>
        <w:pStyle w:val="1232"/>
        <w:pBdr/>
        <w:tabs>
          <w:tab w:val="right" w:leader="dot" w:pos="9605"/>
        </w:tabs>
        <w:spacing/>
        <w:ind/>
        <w:rPr/>
      </w:pPr>
      <w:r/>
      <w:hyperlink w:tooltip="#_Toc5" w:anchor="_Toc5" w:history="1">
        <w:r>
          <w:rPr>
            <w:rStyle w:val="1230"/>
          </w:rPr>
        </w:r>
        <w:r>
          <w:rPr>
            <w:rStyle w:val="1230"/>
          </w:rPr>
          <w:t xml:space="preserve">Descrição da interface</w:t>
        </w:r>
        <w:r>
          <w:rPr>
            <w:rStyle w:val="1230"/>
          </w:rPr>
          <w:t xml:space="preserve"> com o usuário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</w:t>
          <w:fldChar w:fldCharType="end"/>
        </w:r>
      </w:hyperlink>
      <w:r/>
      <w:r/>
    </w:p>
    <w:p w14:paraId="3CC29DFC">
      <w:pPr>
        <w:pStyle w:val="1232"/>
        <w:pBdr/>
        <w:tabs>
          <w:tab w:val="right" w:leader="dot" w:pos="9605"/>
        </w:tabs>
        <w:spacing/>
        <w:ind/>
        <w:rPr/>
      </w:pPr>
      <w:r/>
      <w:hyperlink w:tooltip="#_Toc6" w:anchor="_Toc6" w:history="1">
        <w:r>
          <w:rPr>
            <w:rStyle w:val="1230"/>
          </w:rPr>
        </w:r>
        <w:r>
          <w:rPr>
            <w:rStyle w:val="1230"/>
          </w:rPr>
          <w:t xml:space="preserve">Dicionário de Dados</w:t>
        </w:r>
        <w:r>
          <w:rPr>
            <w:rStyle w:val="1230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2</w:t>
          <w:fldChar w:fldCharType="end"/>
        </w:r>
      </w:hyperlink>
      <w:r/>
      <w:r/>
    </w:p>
    <w:p w14:paraId="2AE80927">
      <w:pPr>
        <w:pStyle w:val="1258"/>
        <w:pBdr/>
        <w:spacing/>
        <w:ind/>
        <w:rPr>
          <w:rFonts w:ascii="Arial" w:hAnsi="Arial" w:cs="Arial"/>
          <w:b/>
          <w:bCs/>
          <w:caps/>
          <w:sz w:val="24"/>
          <w:szCs w:val="24"/>
        </w:rPr>
        <w:sectPr>
          <w:headerReference w:type="default" r:id="rId9"/>
          <w:footerReference w:type="default" r:id="rId14"/>
          <w:footnotePr/>
          <w:endnotePr/>
          <w:type w:val="nextPage"/>
          <w:pgSz w:h="16838" w:orient="portrait" w:w="11906"/>
          <w:pgMar w:top="1134" w:right="1701" w:bottom="2041" w:left="1701" w:header="680" w:footer="680" w:gutter="0"/>
          <w:cols w:num="1" w:sep="0" w:space="720" w:equalWidth="1"/>
        </w:sectPr>
      </w:pPr>
      <w:r>
        <w:rPr>
          <w:rFonts w:eastAsia="Times New Roman"/>
          <w:sz w:val="40"/>
        </w:rPr>
      </w:r>
      <w:r>
        <w:rPr>
          <w:rFonts w:ascii="Arial" w:hAnsi="Arial" w:eastAsia="Arial" w:cs="Arial"/>
          <w:b/>
        </w:rPr>
        <w:fldChar w:fldCharType="end"/>
      </w:r>
      <w:r>
        <w:rPr>
          <w:rFonts w:ascii="Arial" w:hAnsi="Arial" w:cs="Arial"/>
          <w:b/>
          <w:caps/>
          <w:sz w:val="24"/>
          <w:szCs w:val="22"/>
        </w:rPr>
      </w:r>
      <w:r>
        <w:rPr>
          <w:rFonts w:ascii="Arial" w:hAnsi="Arial" w:cs="Arial"/>
          <w:b/>
          <w:bCs/>
          <w:caps/>
          <w:sz w:val="24"/>
          <w:szCs w:val="24"/>
        </w:rPr>
      </w:r>
    </w:p>
    <w:p>
      <w:pPr>
        <w:pStyle w:val="1245"/>
        <w:pBdr/>
        <w:spacing/>
        <w:ind/>
        <w:rPr/>
      </w:pPr>
      <w:r/>
      <w:bookmarkStart w:id="33" w:name="_Toc1"/>
      <w:r>
        <w:t xml:space="preserve">Introdução</w:t>
      </w:r>
      <w:bookmarkEnd w:id="33"/>
      <w:r/>
      <w:r/>
    </w:p>
    <w:p>
      <w:pPr>
        <w:pStyle w:val="1264"/>
        <w:pBdr/>
        <w:spacing/>
        <w:ind/>
        <w:rPr/>
      </w:pPr>
      <w:r>
        <w:t xml:space="preserve">Este documento especifica o sistema Gest</w:t>
      </w:r>
      <w:r>
        <w:t xml:space="preserve">ão de Turmas</w:t>
      </w:r>
      <w:r>
        <w:t xml:space="preserve">, fornecendo aos desenvolvedores as informações</w:t>
      </w:r>
      <w:r>
        <w:t xml:space="preserve"> necessárias para o projeto e implementação, assim como para a realização dos testes e homologação do sistema.</w:t>
      </w:r>
      <w:r/>
    </w:p>
    <w:p>
      <w:pPr>
        <w:pStyle w:val="1246"/>
        <w:pBdr/>
        <w:spacing/>
        <w:ind/>
        <w:rPr/>
      </w:pPr>
      <w:r/>
      <w:bookmarkStart w:id="2" w:name="__RefHeading___Toc125110041"/>
      <w:r>
        <w:t xml:space="preserve">Visão geral deste documento</w:t>
      </w:r>
      <w:bookmarkEnd w:id="2"/>
      <w:r/>
      <w:r/>
    </w:p>
    <w:p>
      <w:pPr>
        <w:pStyle w:val="1264"/>
        <w:pBdr/>
        <w:spacing/>
        <w:ind/>
        <w:rPr/>
      </w:pPr>
      <w:r>
        <w:t xml:space="preserve">Esta introdução fornece as informações necessárias para fazer um bom uso deste documento, explicitando seus objetivos e as convenções que foram adotadas no texto, além de conter uma lista de referências para outros d</w:t>
      </w:r>
      <w:r>
        <w:t xml:space="preserve">ocumentos relacionados. As demais seções apresentam a especificação do sistema Gest</w:t>
      </w:r>
      <w:r>
        <w:t xml:space="preserve">ão de Turmas</w:t>
      </w:r>
      <w:r>
        <w:t xml:space="preserve"> e estão organizadas como descrito abaixo.</w:t>
      </w:r>
      <w:r/>
    </w:p>
    <w:p>
      <w:pPr>
        <w:pStyle w:val="1299"/>
        <w:numPr>
          <w:ilvl w:val="0"/>
          <w:numId w:val="11"/>
        </w:numPr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Capítulo 2</w:t>
      </w:r>
      <w:r>
        <w:rPr>
          <w:b w:val="0"/>
        </w:rPr>
        <w:t xml:space="preserve"> – Descrição geral do sistema: apresenta uma visão geral do sistema, caracterizando qual é o seu escopo e d</w:t>
      </w:r>
      <w:r>
        <w:rPr>
          <w:b w:val="0"/>
        </w:rPr>
        <w:t xml:space="preserve">escrevendo seus usuários.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Capítulo 3</w:t>
      </w:r>
      <w:r>
        <w:rPr>
          <w:b w:val="0"/>
        </w:rPr>
        <w:t xml:space="preserve"> – Requisitos funcionais (casos de uso): apresenta todos os requisitos funcionais do sistema, descrevendo os fluxos de eventos, prioridades, atores, entradas e saídas de cada caso de uso a ser implementado.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Capítulo 4</w:t>
      </w:r>
      <w:r>
        <w:rPr>
          <w:b w:val="0"/>
        </w:rPr>
        <w:t xml:space="preserve"> – </w:t>
      </w:r>
      <w:r>
        <w:rPr>
          <w:b w:val="0"/>
        </w:rPr>
        <w:t xml:space="preserve">Requisitos não funcionais:</w:t>
      </w:r>
      <w:r>
        <w:t xml:space="preserve"> </w:t>
      </w:r>
      <w:r>
        <w:rPr>
          <w:b w:val="0"/>
        </w:rPr>
        <w:t xml:space="preserve">apresenta todos os requisitos não funcionais do sistema, divididos em requisitos de usabilidade, confiabilidade, desempenho, segurança, distribuição, adequação a padrões e requisitos de hardware e software.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Capítulo 5</w:t>
      </w:r>
      <w:r>
        <w:rPr>
          <w:b w:val="0"/>
        </w:rPr>
        <w:t xml:space="preserve"> – Descrição</w:t>
      </w:r>
      <w:r>
        <w:rPr>
          <w:b w:val="0"/>
        </w:rPr>
        <w:t xml:space="preserve"> da interface com o usuário:</w:t>
      </w:r>
      <w:r>
        <w:t xml:space="preserve"> </w:t>
      </w:r>
      <w:r>
        <w:rPr>
          <w:b w:val="0"/>
        </w:rPr>
        <w:t xml:space="preserve">apresenta o link com o prot</w:t>
      </w:r>
      <w:r>
        <w:rPr>
          <w:b w:val="0"/>
        </w:rPr>
        <w:t xml:space="preserve">ótipo da interface gr</w:t>
      </w:r>
      <w:r>
        <w:rPr>
          <w:b w:val="0"/>
        </w:rPr>
        <w:t xml:space="preserve">áfica implementada na ferramente Figma</w:t>
      </w:r>
      <w:r>
        <w:rPr>
          <w:b w:val="0"/>
        </w:rPr>
        <w:t xml:space="preserve">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Capítulo 6</w:t>
      </w:r>
      <w:r>
        <w:rPr>
          <w:b w:val="0"/>
        </w:rPr>
        <w:t xml:space="preserve"> – Dicionário de Dados: apresenta a primeira versão do dicionário de dados especificado durante a elicitação de requisitos e prototipação de interface.</w:t>
      </w:r>
      <w:r/>
    </w:p>
    <w:p>
      <w:pPr>
        <w:pStyle w:val="1246"/>
        <w:pBdr/>
        <w:spacing/>
        <w:ind/>
        <w:rPr/>
      </w:pPr>
      <w:r/>
      <w:bookmarkStart w:id="3" w:name="__RefHeading___Toc125110042"/>
      <w:r>
        <w:t xml:space="preserve">Glo</w:t>
      </w:r>
      <w:r>
        <w:t xml:space="preserve">ssário, Siglas e Acrogramas</w:t>
      </w:r>
      <w:bookmarkEnd w:id="3"/>
      <w:r/>
      <w:r/>
    </w:p>
    <w:p>
      <w:pPr>
        <w:pStyle w:val="1258"/>
        <w:pBdr/>
        <w:spacing w:after="120" w:before="60"/>
        <w:ind/>
        <w:jc w:val="both"/>
        <w:rPr/>
      </w:pPr>
      <w:r>
        <w:rPr>
          <w:b/>
          <w:i/>
          <w:sz w:val="22"/>
          <w:szCs w:val="22"/>
        </w:rPr>
        <w:t xml:space="preserve">Nota</w:t>
      </w:r>
      <w:r>
        <w:rPr>
          <w:sz w:val="22"/>
          <w:szCs w:val="22"/>
        </w:rPr>
        <w:t xml:space="preserve"> – performance do aluno em dada atividade avaliativa proposta pelo professor.</w:t>
      </w:r>
      <w:r/>
    </w:p>
    <w:p>
      <w:pPr>
        <w:pStyle w:val="1258"/>
        <w:pBdr/>
        <w:spacing w:after="120" w:before="60"/>
        <w:ind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Falta</w:t>
      </w:r>
      <w:r>
        <w:rPr>
          <w:sz w:val="22"/>
          <w:szCs w:val="22"/>
        </w:rPr>
        <w:t xml:space="preserve"> – aus</w:t>
      </w:r>
      <w:r>
        <w:rPr>
          <w:sz w:val="22"/>
          <w:szCs w:val="22"/>
        </w:rPr>
        <w:t xml:space="preserve">ência do aluno em dia de aula da turma.</w:t>
      </w:r>
      <w:r>
        <w:rPr>
          <w:sz w:val="22"/>
          <w:szCs w:val="22"/>
        </w:rPr>
      </w:r>
    </w:p>
    <w:p w14:paraId="541D969C">
      <w:pPr>
        <w:pStyle w:val="1258"/>
        <w:pBdr/>
        <w:spacing w:after="120" w:before="60"/>
        <w:ind/>
        <w:jc w:val="both"/>
        <w:rPr>
          <w:sz w:val="22"/>
          <w:szCs w:val="22"/>
          <w:highlight w:val="none"/>
        </w:rPr>
      </w:pPr>
      <w:r>
        <w:rPr>
          <w:b/>
          <w:i/>
          <w:sz w:val="22"/>
          <w:szCs w:val="22"/>
        </w:rPr>
        <w:t xml:space="preserve">Hor</w:t>
      </w:r>
      <w:r>
        <w:rPr>
          <w:b/>
          <w:i/>
          <w:sz w:val="22"/>
          <w:szCs w:val="22"/>
        </w:rPr>
        <w:t xml:space="preserve">ário</w:t>
      </w:r>
      <w:r>
        <w:rPr>
          <w:sz w:val="22"/>
          <w:szCs w:val="22"/>
        </w:rPr>
        <w:t xml:space="preserve">– dia da semana e hor</w:t>
      </w:r>
      <w:r>
        <w:rPr>
          <w:sz w:val="22"/>
          <w:szCs w:val="22"/>
        </w:rPr>
        <w:t xml:space="preserve">ário fixo em que ocorre uma aula.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41D969C">
      <w:pPr>
        <w:pStyle w:val="1258"/>
        <w:pBdr/>
        <w:spacing w:after="120" w:before="60"/>
        <w:ind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Matr</w:t>
      </w:r>
      <w:r>
        <w:rPr>
          <w:b/>
          <w:i/>
          <w:sz w:val="22"/>
          <w:szCs w:val="22"/>
        </w:rPr>
        <w:t xml:space="preserve">ícula</w:t>
      </w:r>
      <w:r>
        <w:rPr>
          <w:sz w:val="22"/>
          <w:szCs w:val="22"/>
        </w:rPr>
        <w:t xml:space="preserve">– relaç</w:t>
      </w:r>
      <w:r>
        <w:rPr>
          <w:sz w:val="22"/>
          <w:szCs w:val="22"/>
        </w:rPr>
        <w:t xml:space="preserve">ão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entre um aluno e uma turma, em que o aluno faz parte da 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264"/>
        <w:pBdr/>
        <w:spacing/>
        <w:ind w:left="0"/>
        <w:rPr>
          <w:b/>
          <w:bCs/>
          <w:i/>
        </w:rPr>
      </w:pPr>
      <w:r>
        <w:rPr>
          <w:b/>
          <w:i/>
          <w:szCs w:val="22"/>
        </w:rPr>
      </w:r>
      <w:r>
        <w:rPr>
          <w:b/>
          <w:i/>
          <w:szCs w:val="22"/>
        </w:rPr>
      </w:r>
      <w:r>
        <w:rPr>
          <w:b/>
          <w:bCs/>
          <w:i/>
        </w:rPr>
      </w:r>
    </w:p>
    <w:p>
      <w:pPr>
        <w:pStyle w:val="1246"/>
        <w:pBdr/>
        <w:spacing/>
        <w:ind/>
        <w:rPr/>
      </w:pPr>
      <w:r/>
      <w:bookmarkStart w:id="4" w:name="__RefHeading___Toc125110043"/>
      <w:r>
        <w:t xml:space="preserve">Definições e Atributos de Requisitos</w:t>
      </w:r>
      <w:bookmarkEnd w:id="4"/>
      <w:r/>
      <w:r/>
    </w:p>
    <w:p>
      <w:pPr>
        <w:pStyle w:val="1247"/>
        <w:pBdr/>
        <w:spacing/>
        <w:ind/>
        <w:rPr/>
      </w:pPr>
      <w:r/>
      <w:bookmarkStart w:id="5" w:name="__RefHeading___Toc125110044"/>
      <w:r>
        <w:t xml:space="preserve">Identificação dos Requisitos</w:t>
      </w:r>
      <w:bookmarkEnd w:id="5"/>
      <w:r/>
      <w:r/>
    </w:p>
    <w:p>
      <w:pPr>
        <w:pStyle w:val="1264"/>
        <w:pBdr/>
        <w:spacing/>
        <w:ind/>
        <w:rPr/>
      </w:pPr>
      <w:r>
        <w:t xml:space="preserve">RF é utilizado para identificar Requisitos Funcionais e RNF é utilizado para identificar Requisitos Não Funcionais. Ambas siglas vem acompahada de um número que é o identificador único do requisitos. Por exemplo, o requisito [RF016] indica um requisito f</w:t>
      </w:r>
      <w:r>
        <w:t xml:space="preserve">uncional de número 16.</w:t>
      </w:r>
      <w:r/>
    </w:p>
    <w:p>
      <w:pPr>
        <w:pStyle w:val="1247"/>
        <w:pBdr/>
        <w:spacing/>
        <w:ind/>
        <w:rPr/>
      </w:pPr>
      <w:r/>
      <w:bookmarkStart w:id="6" w:name="__RefHeading___Toc125110045"/>
      <w:r>
        <w:t xml:space="preserve">Prioridades dos Requisitos</w:t>
      </w:r>
      <w:bookmarkEnd w:id="6"/>
      <w:r/>
      <w:r/>
    </w:p>
    <w:p>
      <w:pPr>
        <w:pStyle w:val="1264"/>
        <w:pBdr/>
        <w:spacing/>
        <w:ind/>
        <w:rPr/>
      </w:pPr>
      <w:r>
        <w:t xml:space="preserve">Para estabelecer a prioridade dos requisitos foram adotadas as denominações “essencial”, “importante” e “desejável”.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Essencial </w:t>
      </w:r>
      <w:r>
        <w:rPr>
          <w:b w:val="0"/>
        </w:rPr>
        <w:t xml:space="preserve">é o requisito sem o qual o sistema não entra em funcionamento. Requisitos </w:t>
      </w:r>
      <w:r>
        <w:rPr>
          <w:b w:val="0"/>
        </w:rPr>
        <w:t xml:space="preserve">essenciais são requisitos imprescindíveis, que têm que ser implementados impreterivelmente.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Importante </w:t>
      </w:r>
      <w:r>
        <w:rPr>
          <w:b w:val="0"/>
        </w:rPr>
        <w:t xml:space="preserve">é o requisito sem o qual o sistema entra em funcionamento, mas de forma não satisfatória. Requisitos importantes devem ser implementados, mas, se não for</w:t>
      </w:r>
      <w:r>
        <w:rPr>
          <w:b w:val="0"/>
        </w:rPr>
        <w:t xml:space="preserve">em, o sistema poderá ser implantado e usado mesmo assim.</w:t>
      </w:r>
      <w:r/>
    </w:p>
    <w:p>
      <w:pPr>
        <w:pStyle w:val="1299"/>
        <w:pBdr/>
        <w:tabs>
          <w:tab w:val="left" w:leader="none" w:pos="1353"/>
          <w:tab w:val="clear" w:leader="none" w:pos="1560"/>
        </w:tabs>
        <w:spacing/>
        <w:ind/>
        <w:rPr/>
      </w:pPr>
      <w:r>
        <w:t xml:space="preserve">Desejável</w:t>
      </w:r>
      <w:r>
        <w:rPr>
          <w:b w:val="0"/>
        </w:rPr>
        <w:t xml:space="preserve"> é o requisito que não compromete as funcionalidades básicas do sistema, isto é, o sistema pode funcionar de forma satisfatória sem ele. Requisitos desejáveis são requisitos que podem ser de</w:t>
      </w:r>
      <w:r>
        <w:rPr>
          <w:b w:val="0"/>
        </w:rPr>
        <w:t xml:space="preserve">ixados para versões posteriores do sistema, caso não haja tempo hábil para implementá-los na versão que está sendo especificada.</w:t>
      </w:r>
      <w:r/>
    </w:p>
    <w:p>
      <w:pPr>
        <w:pStyle w:val="1264"/>
        <w:pBdr/>
        <w:spacing/>
        <w:ind/>
        <w:rPr/>
        <w:sectPr>
          <w:headerReference w:type="default" r:id="rId10"/>
          <w:footerReference w:type="default" r:id="rId15"/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720" w:equalWidth="1"/>
        </w:sectPr>
      </w:pPr>
      <w:r/>
      <w:r/>
    </w:p>
    <w:p>
      <w:pPr>
        <w:pStyle w:val="1264"/>
        <w:pBdr/>
        <w:spacing w:after="0" w:before="0"/>
        <w:ind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66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" o:spid="_x0000_s1" type="#_x0000_t75" style="width:29.25pt;height:36.75pt;mso-wrap-distance-left:0.00pt;mso-wrap-distance-top:0.00pt;mso-wrap-distance-right:0.00pt;mso-wrap-distance-bottom:0.00pt;z-index:1;" filled="f" stroked="false">
                                  <v:imagedata r:id="rId19" o:title=""/>
                                  <o:lock v:ext="edit" rotation="t"/>
                                </v:shape>
                                <o:OLEObject DrawAspect="Content" r:id="rId20" ObjectID="_1525041" ProgID="Word.Document.8" ShapeID="_x0000_i1" Type="Embed"/>
                              </w:object>
                            </w:r>
                            <w:r/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58240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fillcolor="#FFFFFF" stroked="f">
                <v:fill opacity="0f"/>
                <v:stroke dashstyle="solid"/>
                <w10:wrap type="square"/>
                <v:textbox inset="0,0,0,0">
                  <w:txbxContent>
                    <w:p>
                      <w:pPr>
                        <w:pStyle w:val="12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29.25pt;height:36.75pt;mso-wrap-distance-left:0.00pt;mso-wrap-distance-top:0.00pt;mso-wrap-distance-right:0.00pt;mso-wrap-distance-bottom:0.00pt;z-index:1;" filled="f" stroked="false">
                            <v:imagedata r:id="rId19" o:title=""/>
                            <o:lock v:ext="edit" rotation="t"/>
                          </v:shape>
                          <o:OLEObject DrawAspect="Content" r:id="rId20" ObjectID="_1525041" ProgID="Word.Document.8" ShapeID="_x0000_i1" Type="Embed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 xml:space="preserve">Capítulo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1245"/>
        <w:pBdr/>
        <w:spacing/>
        <w:ind/>
        <w:rPr/>
      </w:pPr>
      <w:r/>
      <w:bookmarkStart w:id="34" w:name="_Toc2"/>
      <w:r>
        <w:t xml:space="preserve">Descrição geral do sistema</w:t>
      </w:r>
      <w:bookmarkEnd w:id="34"/>
      <w:r/>
      <w:r/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de Gestão Acadêmica tem como objetivo auxiliar professores e alunos no gerenciamento de informações acadêmicas relacionadas às turmas, matrículas, horários, atividades avaliativas, notas</w:t>
      </w:r>
      <w:r>
        <w:rPr>
          <w:color w:val="000000" w:themeColor="text1"/>
        </w:rPr>
        <w:t xml:space="preserve"> e faltas.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aplicação permitirá que professores realizem o cadastro e gerenciamento de turmas, efetuem matrículas de alunos, definam horários das aulas, cadastrem atividades avaliativas, lancem notas e registrem faltas. Os alunos poderão consultar suas t</w:t>
      </w:r>
      <w:r>
        <w:rPr>
          <w:color w:val="000000" w:themeColor="text1"/>
        </w:rPr>
        <w:t xml:space="preserve">urmas, notas e faltas por meio de uma interface simples e intuitiva.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busca centralizar as informações acadêmicas em uma única plataforma, reduzindo erros de controle manual e facilitando o acompanhamento do desempenho dos alunos.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solução será d</w:t>
      </w:r>
      <w:r>
        <w:rPr>
          <w:color w:val="000000" w:themeColor="text1"/>
        </w:rPr>
        <w:t xml:space="preserve">esenvolvida como uma aplicação web, acessível por meio de navegadores de Internet. O sistema será composto por uma camada de interface com o usuário, uma camada de regras de negócio e um banco de dados responsável pelo armazenamento das informações acadêmi</w:t>
      </w:r>
      <w:r>
        <w:rPr>
          <w:color w:val="000000" w:themeColor="text1"/>
        </w:rPr>
        <w:t xml:space="preserve">cas.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Os usuários serão autenticados por meio de login e senha, e as funcionalidades disponíveis dependerão do perfil de acesso do usuário, podendo ser Professor ou Aluno.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/>
      </w:pPr>
      <w:r/>
      <w:r/>
    </w:p>
    <w:p>
      <w:pPr>
        <w:pStyle w:val="1246"/>
        <w:pBdr/>
        <w:spacing/>
        <w:ind/>
        <w:rPr/>
      </w:pPr>
      <w:r/>
      <w:bookmarkStart w:id="9" w:name="__RefHeading___Toc125110047"/>
      <w:r>
        <w:t xml:space="preserve">Abrangência e sistemas relacionados</w:t>
      </w:r>
      <w:bookmarkEnd w:id="9"/>
      <w:r/>
      <w:r/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contemplará as seguintes </w:t>
      </w:r>
      <w:r>
        <w:rPr>
          <w:color w:val="000000" w:themeColor="text1"/>
        </w:rPr>
        <w:t xml:space="preserve">funcionalidades principais: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Autenticação de usuários.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Cadastro, consulta, alteração e exclusão de turmas.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Realização, consulta, alteração e exclusão de matrículas.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Cadastro e alteração de horários das turmas.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Cadastro e alteração de atividades avaliativas.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Lançamento e alteração de notas.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Registro de faltas.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 de notas.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 de faltas.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 das turmas em que o aluno está matriculado.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não contemplará, nesta versão: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Emissão de boletins em formato oficial.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Envio automático de e-mails </w:t>
      </w:r>
      <w:r>
        <w:rPr>
          <w:color w:val="000000" w:themeColor="text1"/>
        </w:rPr>
        <w:t xml:space="preserve">ou notificações.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Aplicativo para dispositivos móveis.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Essas funcionalidades poderão ser incorporadas em versões futuras do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6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será independente e auto-contido, não dependendo da integração com outros sistemas externos para o seu funcionam</w:t>
      </w:r>
      <w:r>
        <w:rPr>
          <w:color w:val="000000" w:themeColor="text1"/>
        </w:rPr>
        <w:t xml:space="preserve">ento. Todas as informações acadêmicas serão armazenadas e gerenciadas internamente pelo próprio sistema por meio de seu banco de dados.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246"/>
        <w:pBdr/>
        <w:spacing/>
        <w:ind/>
        <w:rPr/>
      </w:pPr>
      <w:r/>
      <w:bookmarkStart w:id="10" w:name="__RefHeading___Toc125110048"/>
      <w:r>
        <w:t xml:space="preserve">Relação de usuários do sistema</w:t>
      </w:r>
      <w:bookmarkEnd w:id="10"/>
      <w:r/>
      <w:r/>
    </w:p>
    <w:p>
      <w:pPr>
        <w:pStyle w:val="1258"/>
        <w:pBdr/>
        <w:spacing/>
        <w:ind/>
        <w:rPr/>
      </w:pPr>
      <w:r>
        <w:rPr>
          <w:sz w:val="24"/>
          <w:szCs w:val="24"/>
        </w:rPr>
        <w:t xml:space="preserve">Foram identificados dois usuários do sistema Gestão de Turmas denominados de Professor e </w:t>
      </w:r>
      <w:r>
        <w:rPr>
          <w:sz w:val="24"/>
          <w:szCs w:val="24"/>
        </w:rPr>
        <w:t xml:space="preserve">Aluno, abaixo detalhados.</w:t>
      </w:r>
      <w:r/>
    </w:p>
    <w:p>
      <w:pPr>
        <w:pStyle w:val="1258"/>
        <w:numPr>
          <w:ilvl w:val="0"/>
          <w:numId w:val="13"/>
        </w:numPr>
        <w:pBdr/>
        <w:spacing/>
        <w:ind w:hanging="284" w:left="28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Professor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258"/>
        <w:pBdr/>
        <w:spacing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Professor é quem terá acesso a inserção, edição e deleção de turmas, atividades avaliativas, notas e faltas na plataforma.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58"/>
        <w:numPr>
          <w:ilvl w:val="0"/>
          <w:numId w:val="4"/>
        </w:numPr>
        <w:pBdr/>
        <w:spacing/>
        <w:ind w:hanging="284" w:left="28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Aluno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258"/>
        <w:pBdr/>
        <w:spacing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O aluno poderá consultar suas turmas, notas e faltas.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58"/>
        <w:pBdr/>
        <w:spacing/>
        <w:ind w:left="7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58"/>
        <w:pBdr/>
        <w:spacing/>
        <w:ind w:left="284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64"/>
        <w:pBdr/>
        <w:spacing/>
        <w:ind/>
        <w:rPr>
          <w:sz w:val="24"/>
          <w:szCs w:val="24"/>
        </w:rPr>
      </w:pPr>
      <w:r/>
      <w:bookmarkStart w:id="11" w:name="_Ref471361536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46"/>
        <w:pBdr/>
        <w:spacing/>
        <w:ind/>
        <w:rPr/>
      </w:pPr>
      <w:r/>
      <w:bookmarkStart w:id="12" w:name="__RefHeading___Toc125110049"/>
      <w:r>
        <w:t xml:space="preserve">Diagrama de Caso de Uso – Visáo </w:t>
      </w:r>
      <w:r>
        <w:t xml:space="preserve">do Usuário</w:t>
      </w:r>
      <w:bookmarkEnd w:id="12"/>
      <w:r/>
      <w:r/>
    </w:p>
    <w:p>
      <w:pPr>
        <w:pStyle w:val="1247"/>
        <w:pBdr/>
        <w:spacing/>
        <w:ind/>
        <w:rPr/>
      </w:pPr>
      <w:r/>
      <w:bookmarkStart w:id="13" w:name="__RefHeading___Toc125110050"/>
      <w:r>
        <w:t xml:space="preserve">Visão </w:t>
      </w:r>
      <w:bookmarkEnd w:id="13"/>
      <w:r>
        <w:t xml:space="preserve">do Professor</w:t>
      </w: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388883</wp:posOffset>
                </wp:positionV>
                <wp:extent cx="4414557" cy="7524259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405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414556" cy="7524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8480;o:allowoverlap:true;o:allowincell:true;mso-position-horizontal-relative:text;margin-left:0.00pt;mso-position-horizontal:absolute;mso-position-vertical-relative:text;margin-top:30.62pt;mso-position-vertical:absolute;width:347.60pt;height:592.46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pStyle w:val="1264"/>
        <w:pBdr/>
        <w:spacing/>
        <w:ind/>
        <w:rPr/>
      </w:pPr>
      <w:r>
        <w:rPr>
          <w:lang w:val="en-US" w:eastAsia="en-US"/>
        </w:rPr>
      </w:r>
      <w:r/>
    </w:p>
    <w:p>
      <w:pPr>
        <w:pStyle w:val="1247"/>
        <w:pBdr/>
        <w:spacing/>
        <w:ind/>
        <w:rPr>
          <w:highlight w:val="none"/>
        </w:rPr>
      </w:pPr>
      <w:r>
        <w:t xml:space="preserve">Visão d</w:t>
      </w:r>
      <w:bookmarkEnd w:id="14"/>
      <w:r>
        <w:t xml:space="preserve">o Aluno</w:t>
      </w:r>
      <w:r/>
    </w:p>
    <w:p>
      <w:pPr>
        <w:pStyle w:val="1264"/>
        <w:pBdr/>
        <w:spacing/>
        <w:ind/>
        <w:rPr/>
      </w:pP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3656880" cy="3512160"/>
                <wp:effectExtent l="0" t="0" r="720" b="0"/>
                <wp:wrapSquare wrapText="bothSides"/>
                <wp:docPr id="5" name="Image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22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3656880" cy="351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0;o:allowoverlap:true;o:allowincell:true;mso-position-horizontal-relative:text;mso-position-horizontal:center;mso-position-vertical-relative:text;mso-position-vertical:top;width:287.94pt;height:276.55pt;mso-wrap-distance-left:9.00pt;mso-wrap-distance-top:0.00pt;mso-wrap-distance-right:9.00pt;mso-wrap-distance-bottom:0.00pt;z-index:1;" stroked="f">
                <w10:wrap type="square"/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1264"/>
        <w:pBdr/>
        <w:spacing/>
        <w:ind/>
        <w:rPr/>
      </w:pPr>
      <w:r/>
      <w:r/>
    </w:p>
    <w:p>
      <w:pPr>
        <w:pStyle w:val="1264"/>
        <w:pBdr/>
        <w:spacing/>
        <w:ind w:left="0"/>
        <w:rPr/>
        <w:sectPr>
          <w:headerReference w:type="default" r:id="rId11"/>
          <w:footerReference w:type="default" r:id="rId16"/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720" w:equalWidth="1"/>
        </w:sectPr>
      </w:pPr>
      <w:r/>
      <w:r/>
    </w:p>
    <w:p>
      <w:pPr>
        <w:pStyle w:val="1264"/>
        <w:pBdr/>
        <w:spacing w:after="0" w:before="0"/>
        <w:ind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1" allowOverlap="1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6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66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5" o:spid="_x0000_s5" type="#_x0000_t75" style="width:29.25pt;height:36.75pt;mso-wrap-distance-left:0.00pt;mso-wrap-distance-top:0.00pt;mso-wrap-distance-right:0.00pt;mso-wrap-distance-bottom:0.00pt;z-index:1;" filled="f" stroked="false">
                                  <v:imagedata r:id="rId23" o:title=""/>
                                  <o:lock v:ext="edit" rotation="t"/>
                                </v:shape>
                                <o:OLEObject DrawAspect="Content" r:id="rId24" ObjectID="_1525045" ProgID="Word.Document.8" ShapeID="_x0000_i5" Type="Embed"/>
                              </w:object>
                            </w:r>
                            <w:r/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2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fillcolor="#FFFFFF" stroked="f">
                <v:fill opacity="0f"/>
                <v:stroke dashstyle="solid"/>
                <w10:wrap type="square"/>
                <v:textbox inset="0,0,0,0">
                  <w:txbxContent>
                    <w:p>
                      <w:pPr>
                        <w:pStyle w:val="12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5" o:spid="_x0000_s5" type="#_x0000_t75" style="width:29.25pt;height:36.75pt;mso-wrap-distance-left:0.00pt;mso-wrap-distance-top:0.00pt;mso-wrap-distance-right:0.00pt;mso-wrap-distance-bottom:0.00pt;z-index:1;" filled="f" stroked="false">
                            <v:imagedata r:id="rId23" o:title=""/>
                            <o:lock v:ext="edit" rotation="t"/>
                          </v:shape>
                          <o:OLEObject DrawAspect="Content" r:id="rId24" ObjectID="_1525045" ProgID="Word.Document.8" ShapeID="_x0000_i5" Type="Embed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 xml:space="preserve">Capítulo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1245"/>
        <w:pBdr/>
        <w:spacing/>
        <w:ind/>
        <w:rPr/>
      </w:pPr>
      <w:r/>
      <w:bookmarkStart w:id="35" w:name="_Toc3"/>
      <w:r>
        <w:t xml:space="preserve">Requisitos funcionais </w:t>
      </w:r>
      <w:bookmarkEnd w:id="11"/>
      <w:r>
        <w:t xml:space="preserve">(casos de uso)</w:t>
      </w:r>
      <w:bookmarkEnd w:id="35"/>
      <w:r/>
      <w:r/>
    </w:p>
    <w:p w14:paraId="493511A6">
      <w:pPr>
        <w:pStyle w:val="1246"/>
        <w:pBdr/>
        <w:spacing/>
        <w:ind/>
        <w:rPr/>
      </w:pPr>
      <w:r>
        <w:t xml:space="preserve">Entidade Turma (CRUD Simples)
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D58D59A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RF001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D7E1C88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Cadastrar Turma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6A37BD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584D0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181FD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C15A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C7B0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4BBF4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91239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151E5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0A28B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que um professor cadastre uma nova turma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E096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2F6A4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53CDB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professor deve estar autenticado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91711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F5510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FF7E2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Uma nova turma é cadastrada e vinculada ao professor responsável.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6E38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2CAA5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13B44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I002 – Cadastro de Turma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24B3A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5B017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D2F20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1FA0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07810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39C4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"Cadastrar Turma".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C2BF7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2DE67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0A86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52C3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formulário de cadastro de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545D1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48CAC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Informar nome, data de início e data de fim da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FFD76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28844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AAB42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610B7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ECD4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20343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E2AA2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E051D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155C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F8D3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Validar o preenchimento dos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BBDBF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C36BB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DF72F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Aplicar as regras de negócio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D52C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00E35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1111D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Verificar a existência de outra turma com o mesmo nome para 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EC5B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D0EBD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C9433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Registrar a nova turma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C728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16836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6AD96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E8D2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C18E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AD936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Redirecionar para a consulta de turmas.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8D6C6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C64F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E6654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69902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4450F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A91CE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Identificar que já existe turma com o mesmo nome para 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65459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12416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35578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Exibir mensagem informando a duplicidade.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41472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E0E1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Informar um novo nome para 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E7430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4A7B3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489FF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034D9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65BA7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C44A9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BE3CA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Retornar ao passo 5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DE5C3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65418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6E1D5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1813F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08765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6617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30C44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BEA0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D705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Destacar os campos inválidos.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B0A1F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FDAA1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7D069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solicitando correção dos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B2893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703D8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Corrigir os dados informados.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7EE86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FFC68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C7FB5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A14E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18DE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04E38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99A1C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Retornar ao passo 5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DDE54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27CE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C68BE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AFC4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7F8D7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EA62F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Identificar que a data de início é posterior ou igual à data de fim.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32B9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E9BF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90978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de inconsistência das datas.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D8D62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75935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Corrigir as datas informadas.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7EA9F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D911F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2172D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B215D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E994A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D17C6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468D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Retornar ao passo 5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8E8B0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0EB96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usuários do tipo PROFESSOR podem cadastrar turmas. RN02. Não permitir duas turmas com o mesmo nome para o mesmo professor. RN03. A data de início deve ser anterior à data de fim. RN04. Toda turma deve possuir um professor responsável.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D63A5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0B0A3760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87F7ECF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9D951F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RF002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13E9F52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Consultar Turma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4B22D4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0CC7D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4AEED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5C081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A8D62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07EB2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680D1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1ED6C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A9384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consultar as informações de suas turmas cadastradas.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E0AE8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9EC22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11A85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professor deve estar autenticado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CA8EE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6C521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EE20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Os dados da turma selecionada são exibidos ao professor.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F2A3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CC7C9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C825D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I003 – Consulta de Turmas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DCE7A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5656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ADBB2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C8DB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453F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3E0C5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9B02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190E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0472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17980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Recuperar as turmas vinculadas ao professor autenticado.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35779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70D4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B2F34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a listagem de turmas.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A3C9D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1055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EFC9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BAC4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07E71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E547F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Recuperar os dados detalhados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63CD5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8EB43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EB538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Exibir as informações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58BE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9D9E3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9EF21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D5B97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654E6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4E1C7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5605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B0B29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11B6B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Não localizar turmas vinculadas ao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F530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11AE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4E5C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mensagem informando que não existem turmas cadastradas.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1EE1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CC13E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O professor pode visualizar apenas turmas sob sua responsabilidade. RN02. O acesso exige autenticação prévia.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85AA6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71C86C8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47AA7C1E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A49599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RF003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8EB7F0F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Alterar Turma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DC4A19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76DD5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F99B6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342F8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330B9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EF878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C3FE2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688CE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4DF1C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alterar os dados de uma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4E3E1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DC812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AE2BE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professor deve estar autenticado e possuir ao menos uma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1B2C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CE48A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C0B42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Os dados da turma são atualizados.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D469D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AD6F9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A63A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I004 – Alteração de Turma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427CB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BAFC6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92ECA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FC365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D040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4EB2C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EE42D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13157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C67F5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19A4C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turmas do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8ADF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D1DAB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81A01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B59F3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71E9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6EAA9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atuais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C2A8F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297C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Alterar os dados desejados.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76EF0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819C3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5FC5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3F213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A27E2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F2949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D01DA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CAE4F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7C65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3A19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2651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0AAED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629A8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9E788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2C78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B60A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Atualizar os dados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757D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C76D9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B63F3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8E3DD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66E3E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5F8D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Atualizar a consulta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AA05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05E74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7BACF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957FA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11703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51F75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nome duplicado para outra turma do mesmo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FB111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4522F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87EF3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CA5CE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51FA1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Corrigir o nome informado.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9693A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10A23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9E7B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425C6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6FFCF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10F62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341E2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560B9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93795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26F6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D638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FBC61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A437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Identificar campos inválidos.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2984D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467F8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CDC2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9A25F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58F4B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Corrigir os dados.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C002B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1EB32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24193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A4D2B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C44AC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4DB43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37C5D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441B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E2518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o professor responsável pode alterar a turma. RN02. Não permitir duplicidade de nome para o mesmo professor. RN03. A data de início deve ser anterior à data de fim.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7354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0BF1736A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4EA6534A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14BC2B1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RF004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A0D3BE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Excluir Turma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0795B5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84651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9408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B4A68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47F5C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19959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F771E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33AB0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9B1CE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excluir uma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6F56B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5AE2B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4576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professor deve estar autenticado e possuir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FC32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94273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94D0B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turma é removida do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7976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1A8C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899D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I005 – Exclusão de Turma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43025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42AC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AE83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0D40B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B236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65707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23C7E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D3FF3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9C6C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2E3B7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turmas do professor.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A88C8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02F6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C729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DFCAD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9012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6A912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602E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E9C8B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Acionar a opção "Excluir".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2E9F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05EB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1DDE0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93B8A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Solicitar confirmação da exclusão.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CF46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B622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Confirmar a exclusão.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4AC50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26B29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AB5F4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6F910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790FE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A751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94533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Remover a turma do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FEBC7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5175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D9EF5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C12D6C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3D72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CD2F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Atualizar a listagem de turmas.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7467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B843A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4E54D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796D0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23EF8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27EEB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Identificar vínculos acadêmicos associados à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A962A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E68F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1753A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Impedir a exclusão.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0132B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D1E1D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FFF14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informando a existência de dependências.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6137C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EED54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o professor responsável pode excluir a turma. RN02. Não permitir exclusão de turma com matrículas, atividades, notas ou faltas vinculadas. RN03. O acesso exige autenticação prévia.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9DA0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14D5832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5D13F42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493511A6">
      <w:pPr>
        <w:pStyle w:val="1246"/>
        <w:pBdr/>
        <w:spacing/>
        <w:ind/>
        <w:rPr/>
      </w:pPr>
      <w:r>
        <w:t xml:space="preserve">Entidade Matrícula </w:t>
      </w:r>
      <w:r/>
    </w:p>
    <w:p w14:paraId="69A7BA7D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/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92AA594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RF005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A774FB3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Realizar Matrícula de Aluno em Turma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010505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18CC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D8A3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32A3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EE3B5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25F65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F0946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E5EA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54299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matricular um aluno em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1B8FA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44C12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F73C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autenticado; existência de aluno e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33B33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DC840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24C24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matrícula é criada e vinculada ao aluno e à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06B9A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90EC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8054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I006 – Gerenciamento de Matrículas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8A1F1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C2632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458E4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3DCE8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F14DE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C3769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3C17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B0983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9FA06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575D8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Recuperar os alunos disponíveis.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09C15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90400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8D24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a lista de alunos.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235DE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BF963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Selecionar um aluno.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1C5C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EEED9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D8D78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Acionar a opção "Matricular".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62B0A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84966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84875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05CEA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Validar os dados selecionados.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18708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46936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F803B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8471D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91E3F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CA0C5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Registrar a matrícula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74416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B71C1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6B56B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Registrar a data da matrícula.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59EA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3F9E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21617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C4C9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2FD2C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40A62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4900F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FA74F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7F1A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Identificar matrícula já existente para o aluno na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AEE09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93FE0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7B04E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de duplicidade.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56D27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2581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Selecionar outro aluno.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61AE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308C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89B96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66F3B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Retornar ao passo 5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AEC1C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0EF77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realizar matrículas. RN02. Não permitir matrícula duplicada na mesma turma. RN03. O aluno deve possuir cadastro ativo.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31977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7B39FBEF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3B9CE055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8728D4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RF006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409619E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Consultar Matrícula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911D1A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FD7DB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C92B9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FBD0C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C6E4C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B27A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E3FD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E47E9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D7114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consultar as matrículas de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10ECD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31F50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090D9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20E5E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3E71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5799E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As matrículas são exibidas.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51209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93693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44EF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I006 – Gerenciamento de Matrículas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75DD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6CD50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AC3CE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53B3F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B1AD5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A8AAA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6E1A2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0A75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90EB0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1B704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Recuperar as matrículas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53E96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404E3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FD0E9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Recuperar os dados dos alunos matriculados.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CAE5D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6DB12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27772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as matrículas encontradas.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82F2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36BB6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87BFB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DDFEB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F3C9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6F878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084E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9D331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2F138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Não localizar matrículas vinculadas.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21AF0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B3B30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EDD26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mensagem informando ausência de matrículas.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DE261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3345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o professor responsável pode consultar as matrículas da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CF542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5504AAE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C04E5CF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1DD319F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RF007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FE3C3B7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Alterar Matrícula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3E505C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7A2EE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D994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9E2E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2A96E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5208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5BCA9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17AED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BA090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alterar uma matrícula existente.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CDF3C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AD603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26686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matrícula existente.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34CE6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5078C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ACCDC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matrícula é atualizada.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F2337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57638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7CE41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I006 – Gerenciamento de Matrículas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36279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03116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3188B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A3C2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C2CD6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35CF0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matrícula.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A55A7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A622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1114E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DA5E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os dados atuais da matrícula.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6CDD2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5E3B1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Informar novos dados.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2D1B3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148B6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AF6B2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F18AF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788DA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00CDA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4EC5F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Validar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79E2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909E8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24FC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DB15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0679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6E4B8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Atualizar a matrícula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E61A3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05100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D8A3F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B1413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FC38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Não permitir duplicidade de matrícula. RN02. O aluno e a turma devem existir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D9A7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B132949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22CF68F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25282CC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RF008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34BC9D8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Excluir Matrícula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2494F0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5A99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7D9CC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394D0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6CEB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516F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FE723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B3664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023E7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remover uma matrícula existente.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E9C2E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FB56E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E29B0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matrícula existente.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E675F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0D400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1A260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matrícula é removida do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075FA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B5044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5E10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Login, I006 – Gerenciamento de Matrículas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9154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3250F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51D0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BD646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66FCF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778DA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matrícula.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0295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81D5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86A2B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C81DB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os dados da matrícula.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784A9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4CCA7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Acionar a opção "Excluir".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0701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07F74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5AADA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D3972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Solicitar confirmação da exclusão.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C5ADF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67D96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Confirmar a exclusão.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8DD04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F22A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E740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C3436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5C75C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D644C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BCBB0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Remover a matrícula do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EE5B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97C7F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52554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6E91F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C6969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0D5D3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Atualizar a listagem de matrículas.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FFD5E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76D0A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8C73A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691A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A3D7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94F2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Identificar notas ou faltas vinculadas à matrícula.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41FD6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B00C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5B04F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Impedir a exclusão.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62A7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9084A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0C40F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Exibir mensagem informando a existência de dependências acadêmicas.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CA3B0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C8212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excluir matrículas. RN02. Não permitir exclusão quando existirem notas ou faltas vinculadas ao aluno na turma. RN03. Deve ser mantida a integridade referencial do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38A8B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4718C6AD">
      <w:pPr>
        <w:pStyle w:val="1246"/>
        <w:pBdr/>
        <w:spacing/>
        <w:ind/>
        <w:rPr/>
      </w:pPr>
      <w:r>
        <w:t xml:space="preserve">Requisitos de Autenticação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A98F6B1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RF009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CAC951C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Realizar Login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45E3C7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AE1FA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CF4D4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D0B30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FB646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649E1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Professor, Aluno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4FB81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A949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6822D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que usuários autenticados acessem o sistema mediante credenciais válidas.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4C54E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CE3ED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FD46E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usuário deve possuir cadastro ativo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8BD5C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92DA0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EB3A6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 usuário é autenticado e possui uma sessão ativa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364ED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56CDA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E29F4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I001 – Tela de Login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0658B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6C91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7DCAB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18EAF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9FD3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D9505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Acessar a tela de login.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D931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09CFC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46C54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0280D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formulário de autenticação.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B9EA6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AB2C2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Informar e-mail.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3051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2F36C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028A0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Informar senha.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AA50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E1A7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36756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Acionar a opção "Entrar".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0A05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C42A7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AFBF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FB59A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Receber as credenciais informadas.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2131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6513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F278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Validar o preenchimento dos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40634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4131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9C7A6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Verificar a existência do usuário.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F1E9D8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26E91B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605685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Validar a senha informada.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EE6FBA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6DBE83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6BA2CDC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Identificar o perfil do usuário.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2C98EC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3FA34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8296FD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Criar sessão autenticada.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AEED04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A8986B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33C1EE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Registrar o acesso no sistema.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A420C7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814560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7AEF82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Redirecionar para a página inicial.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4C21B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CBCB4E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0C916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A06D77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E24459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AF1458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F5134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90D10A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87001B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Destacar os campos inválidos.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6FD27F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9AA75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10D41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B26EBE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1949AB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Preencher os campos obrigatórios.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10EB4A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1E15A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A0147F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Acionar a opção "Entrar".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6BBB79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7BFBF4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2BFA0A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B83701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Retornar ao passo 6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0B1F28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3CE201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6BAB8E5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CA11E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84E340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E74D69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Não localizar usuário correspondente ao e-mail informado.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92E340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DC5C53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A13EFB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Exibir mensagem de credenciais inválidas.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151BAE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525E3E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Informar novo e-mail ou senha.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1F204F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E8DBD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8AF089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Acionar a opção "Entrar".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535A4F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F5F5F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14C3E7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2FADCE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Retornar ao passo 6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0723A9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16FA8D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D209AC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8A296A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16D9A2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2A58AC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senha inválida.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BE0602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65FE68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DBE79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credenciais inválidas.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07857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29B14FC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Informar nova senha.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A15383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78D10DD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C083C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"Entrar".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4E0DDE9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0168A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B5E808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0663F1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6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73650E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54D0D5D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O e-mail do usuário deve ser único no sistema. RN02. O sistema deve identificar automaticamente o perfil do usuário após a autenticação.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vMerge w:val="restart"/>
          </w:tcPr>
          <w:p w14:paraId="33D31C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7B31F912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60927990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7056C82A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08424BE2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2533DFB1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452AB847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4CBEB544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211D4528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38055A17">
      <w:pPr>
        <w:pBdr/>
        <w:spacing/>
        <w:ind/>
        <w:rPr>
          <w:rFonts w:eastAsia="Times New Roman"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sz w:val="2"/>
          <w:szCs w:val="2"/>
          <w:lang w:val="pt-BR"/>
        </w:rPr>
      </w:r>
    </w:p>
    <w:p w14:paraId="60A29585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35A32FBF">
      <w:pPr>
        <w:pStyle w:val="1246"/>
        <w:pBdr/>
        <w:spacing/>
        <w:ind/>
        <w:rPr>
          <w:highlight w:val="none"/>
        </w:rPr>
      </w:pPr>
      <w:r>
        <w:t xml:space="preserve">Entidade Horário</w:t>
      </w:r>
      <w:r>
        <w:rPr>
          <w:highlight w:val="none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6CE3B26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RF010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016D4F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Cadastrar Horário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661CF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142C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2C7DA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BC86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29FF5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E40EF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1550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DAD8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17D59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cadastrar horários para uma turma sob sua responsabilidade.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13715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2828A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7BEAB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CCC94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DAAF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0B237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Um novo horário é vinculado à turma selecionada.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C8AD7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E9FDD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ADC7D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I007 – Cadastro de Horário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06445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B394F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DBF5A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83D6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F141E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8D9C3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A126D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7CF1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15F8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52829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os horários cadastrados para 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EB5C6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26A43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a opção "Novo Horário".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6536F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A04C5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A3F9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94F05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formulário de cadastro.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9AF4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7A45D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Informar o dia da semana.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8CF92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D7C15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08DB0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Informar o horário.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3FA41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44DE4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200A9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63F2D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3FC5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E65D6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4C852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1A62A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CBC15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0C408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0DA7A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874F1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D0EAD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FC7E4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451B2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192BE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Registrar o horário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30D3A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70FCD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775C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7976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BF078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76932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Atualizar a listagem de horários.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E418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A064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3E891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2D0A8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72730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5922B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AFCDB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33975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3FED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2D2E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BDB20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Corrigir os dados.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44E89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A1F07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C6F87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0909B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F99C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2F21F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41F67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8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83D5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EA7D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B4E23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7A4FC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C3719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8E97C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Identificar horário já cadastrado para a mesma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46B5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6EFD6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7522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duplicidade.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20742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15D4E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Informar novo dia ou horário.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0EB7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42C1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B3A7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CCAA9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F9E79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AD06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3130B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Retornar ao passo 8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C2916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9D5E6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cadastrar horários. RN02. O horário deve estar vinculado a uma turma existente. RN03. Não permitir horários duplicados para a mesma turma. RN04. O professor deve ser responsável pela turma selecionada.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6D1C1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489867C8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2927D49B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CB59143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RF011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8F88D54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Alterar Horário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19C839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9489E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EDDEC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7C8D0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28907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72579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DFA76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5252A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DDCA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alterar um horário previamente cadastrado.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CFCAB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45C6C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FB01A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horário cadastrado.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C896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DBAC7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C9617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Os dados do horário são atualizados.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4FB1A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CD137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9BC75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I008 – Alteração de Horário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FF0E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98395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F1A23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5B998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C2FAB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B8A86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9FCD9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FC76A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4C8DE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681B0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os horários cadastrados.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1398F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71005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 horário.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B1A9C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E1DE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AE348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6FC91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atuais do horário.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84FC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842B5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Alterar os dados desejados.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B7971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FF73E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F476D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4AB8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88598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B36BC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35389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DEDDB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4B32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50B47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6742A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537DA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92094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CF90B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7C042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3A7AE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Atualizar os dados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970EC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EDB5D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E74CD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AEB0F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65C1D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5141E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Atualizar a listagem de horários.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A97C0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A2E1D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CBB3B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B6DED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C3E4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048CD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conflito com horário já existente para 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7143D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312D3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D5C4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duplicidade.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84BE1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F47D3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Corrigir os dados informados.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135E5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103C1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AF2E3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85047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861B8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C716A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69AF5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71F54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0207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alterar horários. RN02. Não permitir horários duplicados para a mesma turma. RN03. O professor deve ser responsável pela turma associada ao horário.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4844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0B84A972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55FF453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6B69FC3F">
      <w:pPr>
        <w:pStyle w:val="1246"/>
        <w:pBdr/>
        <w:spacing/>
        <w:ind/>
        <w:rPr>
          <w:highlight w:val="none"/>
        </w:rPr>
      </w:pPr>
      <w:r>
        <w:t xml:space="preserve">Entidade Atividade Avaliativa</w:t>
      </w:r>
      <w:r>
        <w:rPr>
          <w:highlight w:val="none"/>
        </w:rPr>
      </w:r>
      <w:r>
        <w:rPr>
          <w:highlight w:val="none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FD4949E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RF012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0362790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Cadastrar Atividade Avaliativa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1E16B3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1227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F2922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B0212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A3A8C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51D28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316FA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6BDF4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80B38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cadastrar uma atividade avaliativa para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77F0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3265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1D796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turma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648B8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FF02D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90B6D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Uma nova atividade avaliativa é cadastrada para 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86EF6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01DC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ADCEF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I009 – Cadastro de Atividade Avaliativa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3AA3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B8E0F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A2FEC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3E553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CF2DC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29D18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C9AC4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4808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FE4B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6FE76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atividades avaliativas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15CEF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77A56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a opção "Nova Atividade".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EBAD4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0A88C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D161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0D73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formulário de cadastro.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C5AD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4C3EA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Informar o nome da atividade.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5D7D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60EE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17DD8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Informar o valor máximo da atividade.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ED853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DB4FF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7073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Informar a data da atividade.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4901F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6F71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27671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E2448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A6D6F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3CD2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9E0E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58000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13879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A959D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C750A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04C19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40254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5F559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C2A8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5F1E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Registrar a atividade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EC344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34B0E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AC2CC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3A204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2465D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B326A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Atualizar a listagem de atividades.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2A7F4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2D47A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2F0B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46247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381D0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9EE6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EEECD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AF600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F5A2C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12E34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05C1C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Corrigir os dados.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6E162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F7F7C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9B5B0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C96C2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5D318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4D3B8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F23B0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Retornar ao passo 9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39CC0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A813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BC6DB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259B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F597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8AC6C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Identificar valor máximo menor ou igual a zero.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65172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D9A46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9C536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9361E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B7D0E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Informar valor válido.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86CD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747CB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A707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96044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CB97C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F68B2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75F0A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Retornar ao passo 9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7796C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E26E0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504B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7931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182F4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43607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Identificar data fora do período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2079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64D1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92194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B09F6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C4D5FE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Informar nova data.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EC2F6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AF99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6DE9C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9DDC9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59851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0A09D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9634B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Retornar ao passo 9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308CA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5B17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cadastrar atividades avaliativas. RN02. Toda atividad</w:t>
            </w:r>
            <w:r>
              <w:rPr>
                <w:rStyle w:val="1_4301"/>
              </w:rPr>
              <w:t xml:space="preserve">e deve estar vinculada a uma turma. RN03. O valor máximo da atividade deve ser maior que zero. RN04. A data da atividade deve estar compreendida entre a data de início e a data de fim da turma. RN05. O professor deve ser responsável pela turma selecionada.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DBE11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349A1207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27A6D7B1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049CA9B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RF013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7D6FF93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Alterar Atividade Avaliativa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BAC015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BDFFA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52504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FCE3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9CED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FA311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462F9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D4614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8EC50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alterar uma atividade avaliativa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6D370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08C3A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2B7B0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atividade avaliativa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B46C1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D5408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427B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Os dados da atividade avaliativa são atualizados.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7F041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5AD24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4D146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I010 – Alteração de Atividade Avaliativa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0148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CF324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578D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532AD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9BE6E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C3CAE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5BB8B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83343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248E9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079B3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atividades avaliativas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E9C94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CFBF4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uma atividade avaliativa.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FD54B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CCBB3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A9F13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C8B4E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atuais da atividade.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F4B40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74AA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Alterar os dados desejados.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4DC9A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EEE04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0EBD5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EF82A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0CC0B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F1786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C69112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163DB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E6917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0C98F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2DC90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A7EE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5527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93A20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15EFA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3F10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Atualizar a atividade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513F4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C391D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14DB0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FBB66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1ABC3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6A77F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Atualizar a listagem de atividades.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5A91F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0D452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3DBA9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A4E0B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C6DF9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6E0A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valor máximo menor ou igual a zero.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96C22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C5E5E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A46A0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9241F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0504E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Informar novo valor.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C85D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97D2A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33D91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1721C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7AE5C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4B5B4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6C4C2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A19A8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AD68D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4D2AA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FEFD8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5DA71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DC77B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data fora do período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14C52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4D51E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04E1D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6BEF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B150B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Informar nova data.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3743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6EF5D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4BEA4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938A4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63E5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64F52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22136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B3732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7A305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EF0AE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69322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FF3C5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EC69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que a redução do valor máximo tornará notas existentes inválidas.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AFCE9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C31E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49040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Impedir a alteração.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9675D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ED82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43A48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informando a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B236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AC494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Informar novo valor máximo.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7868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43567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F7690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1907C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6EF30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A10F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777F6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B4B4C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79040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alterar atividades avaliativas. RN</w:t>
            </w:r>
            <w:r>
              <w:rPr>
                <w:rStyle w:val="1_4301"/>
              </w:rPr>
              <w:t xml:space="preserve">02. O professor deve ser responsável pela turma da atividade. RN03. O valor máximo da atividade deve ser maior que zero. RN04. A data da atividade deve estar dentro do período da turma. RN05. Não permitir alteração que torne notas já registradas inválidas.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BD2C8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11117A8B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52FA23CE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0BE869A3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7CD17E90">
      <w:pPr>
        <w:pStyle w:val="1246"/>
        <w:pBdr/>
        <w:spacing/>
        <w:ind/>
        <w:rPr>
          <w:highlight w:val="none"/>
        </w:rPr>
      </w:pPr>
      <w:r>
        <w:t xml:space="preserve">Entidade Nota</w:t>
      </w:r>
      <w:r>
        <w:rPr>
          <w:highlight w:val="none"/>
        </w:rPr>
      </w:r>
      <w:r>
        <w:rPr>
          <w:highlight w:val="none"/>
        </w:rPr>
      </w:r>
    </w:p>
    <w:p w14:paraId="4939CE9C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43A8DD07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4F0ED9D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RF014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741B606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Lançar Nota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3C00D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9CFB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33B11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58E04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758B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8E886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74D9D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FAD5E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97470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registrar a nota de um aluno em uma atividade avaliativa.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8EED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20690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66627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autenticado; existência de turma, atividade avaliativa e aluno matriculado na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C8BE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DC2B9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DF20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nota é registrada e vinculada ao aluno e à atividade avaliativa.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4BF73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800BA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B7F5B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I011 – Lançamento de Notas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AA2FA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88CC3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68EDE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8772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7F997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A2A03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8B104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5D512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1E24D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27FBF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Mostrar dados da turma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6ACDD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5FC3A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opção para adicionar nota..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1C904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2F48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C067C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9E8B6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Recuperar os alunos matriculados na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62376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BAC5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BA90C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Recuperar atividades avaliativas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F4D34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EE970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40A65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6 - Mostrar página para cadastro de nota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C3CED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DA989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Selecionar um aluno.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E6D39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49AC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BD44F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Selecionar atividade avaliativa.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C749C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2BD9D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25ABD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Digitar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4A492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F0E3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85E3F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10 - Selecionar “salvar”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F3A7C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72B8C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AA3FE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ABF5F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69394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13BA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0BB7E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28ED4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E8223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6BFF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73F1C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001CA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B0DC3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Registrar a nota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3DDBD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9518C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A01E5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52F6A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E350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94CF0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16. Atualizar a listagem de notas.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8B0A5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78C3B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B335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DB6A0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D3D22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86D6A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25819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4F5D9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DD52D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454A3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FA8F2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Informar os dados pendentes.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1E156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C04D7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3CFE6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56177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FCD47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BEC2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F4D1B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16. Retornar ao passo 11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7E778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84A3A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C786C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40186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77EA2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EF360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Identificar nota superior ao valor máximo da atividade.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98319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4667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52DA4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3C151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12727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16. Informar novo valor para a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33264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16AC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8DE5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17.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F119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73095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8024D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130D9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18. Retornar ao passo 9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B4D9A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BB8B1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AAE49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F565D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B98B5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0D9C2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Identificar nota negativa.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858C9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EAFCAE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2D911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F5D56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ECBE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16. Informar novo valor para a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17CAD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40D6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4857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17.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65057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18F18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88A4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192ED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18. Retornar ao passo 9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FB2F0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(FA4):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7B3A3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5056F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70EA0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DB0A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FAD3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Identificar nota já cadastrada para o aluno na atividade avaliativa.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196B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5336E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A6698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15. Exibir mensagem informando que já existe registro de nota.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B40A6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1DCB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49B22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16. Cancelar a operação.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560D5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A0B1C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lançar notas. RN02. O professor deve ser responsável pela turma da atividade aval</w:t>
            </w:r>
            <w:r>
              <w:rPr>
                <w:rStyle w:val="1_4301"/>
              </w:rPr>
              <w:t xml:space="preserve">iativa. RN03. Não permitir nota superior ao valor máximo da atividade. RN04. Não permitir nota negativa. RN05. Cada aluno pode possuir apenas uma nota por atividade avaliativa. RN06. A nota deve estar vinculada a um aluno matriculado na turma da atividade.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DF8A1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08AF4234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7407504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E15FEEC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</w:t>
            </w:r>
            <w:r>
              <w:rPr>
                <w:rStyle w:val="1_4299"/>
                <w:lang w:val="pt-BR"/>
              </w:rPr>
              <w:t xml:space="preserve">15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92DD1C6">
            <w:pPr>
              <w:pStyle w:val="1_4298"/>
              <w:pBdr/>
              <w:spacing/>
              <w:ind/>
              <w:rPr/>
            </w:pPr>
            <w:r>
              <w:rPr>
                <w:rStyle w:val="1_4299"/>
                <w:lang w:val="pt-BR"/>
              </w:rPr>
              <w:t xml:space="preserve">Alterar</w:t>
            </w:r>
            <w:r>
              <w:rPr>
                <w:rStyle w:val="1_4299"/>
              </w:rPr>
              <w:t xml:space="preserve"> Nota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D23066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17947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E6103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E010A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D6A5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E1B5A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1657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62069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E12E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alterar uma nota previamente registrada.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96CB1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62C5D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51451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nota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3523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11D2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565F3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nota é atualizada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67DA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DEA83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75CCB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I012 – Alteração de Notas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A18C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8D028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23323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36E9C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DA3F91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EA6B1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324F2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E7A7C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35AAA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D3F40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notas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A0FE5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FF46A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 registro de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EF60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F7443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4720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433E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atuais da nota.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9F36C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95CD0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Informar o novo valor.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24777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1058A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5C772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889F9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E03E2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4C594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7E20B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99F0C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3FE1B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CB85C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BA3F5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2F31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8279D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16AB5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83C69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1DC08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Atualizar a nota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DB80A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1ABB1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13259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F8414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70955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10B6F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Atualizar a listagem de notas.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A14D9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808D3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E2DE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B6ECD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841D5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70519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Identificar nota superior ao valor máximo da atividade.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509A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086B1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4F375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72139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EB1DF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Informar novo valor para a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E2E79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247D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CAE3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3E4AF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1804B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B14FF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5282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6AF11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0EE3A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18784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2A2C6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FAD6B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82A52A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Identificar nota negativa.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01B6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3AB38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6147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2B226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D7628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Informar novo valor para a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21245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ECF52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F0887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7453A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AA8A3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23930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75C23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46E6A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EF4D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alterar </w:t>
            </w:r>
            <w:r>
              <w:rPr>
                <w:rStyle w:val="1_4301"/>
              </w:rPr>
              <w:t xml:space="preserve">notas. RN02. O professor deve ser responsável pela turma da atividade avaliativa. RN03. A nota não pode ser negativa. RN04. A nota não pode ultrapassar o valor máximo da atividade. RN05. Toda alteração deve preservar a integridade dos registros acadêmicos.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4B810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8D12E81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782D1477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8450880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</w:t>
            </w:r>
            <w:r>
              <w:rPr>
                <w:rStyle w:val="1_4299"/>
                <w:lang w:val="pt-BR"/>
              </w:rPr>
              <w:t xml:space="preserve">20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0FEA4FF">
            <w:pPr>
              <w:pStyle w:val="1_4298"/>
              <w:pBdr/>
              <w:spacing/>
              <w:ind/>
              <w:rPr/>
            </w:pPr>
            <w:r>
              <w:rPr>
                <w:rStyle w:val="1_4299"/>
                <w:lang w:val="pt-BR"/>
              </w:rPr>
              <w:t xml:space="preserve">Deletar </w:t>
            </w:r>
            <w:r>
              <w:rPr>
                <w:rStyle w:val="1_4299"/>
              </w:rPr>
              <w:t xml:space="preserve">Nota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DAF66C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6178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763D5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C953A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AB738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EB1BD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8E9CC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042EA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B4177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alterar uma nota previamente registrada.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E88FD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32038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9D2AC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 e nota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54CAC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44F9C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F139C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nota é atualizada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09312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65E92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ACCBB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I012 – Alteração de Notas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302AE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89D8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F84A1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9DC66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97403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1A82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1FBB2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8BC6B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E2D01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2C113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Exibir as notas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57E72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A0F3D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Selecionar um registro de nota.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255BD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7BDF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5386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E7EAC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Exibir os dados atuais da nota.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1F975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CA350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Acionar a opção de deletar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6B581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60366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BBD1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09135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Exibir card para confirmação da exclusão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ED47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F14F4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Acionar a opção "Sim".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A00E6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91395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062AC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6C010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Receber requisição para deletar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CF49D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80AE4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A0A53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F7095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3B4C1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3E1DA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Remover nota.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11824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24190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79576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5230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56F9C3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67E88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14. Atualizar a listagem de notas.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7E5F1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D5DEB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B75F0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3F365327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1B345023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F500258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RF017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CE8CE68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Consultar Notas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0408F8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247F3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6DEB6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08C91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DAE8D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DD7CD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Professor, Aluno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41D2B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182AA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9F134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 consulta de notas registradas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1C280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487D0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697B8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Usuário autenticado.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3AA1A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AE728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B1EAA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As notas permitidas ao perfil do usuário são exibidas.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58C70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3695B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D7BFD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I014 – Consulta de Notas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15D5F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8BABE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9CBA2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8CA6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4A98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801C7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Notas".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FBE3C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8FB28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F6B7D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9B5D1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Identificar o perfil do usuário autenticado.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4AB60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E3BFB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B0880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Aplicar as regras de acesso.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B0715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A2BCB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3E9F2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Recuperar as notas permitidas para visualização.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359E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97DCA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B5A0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Exibir as notas encontradas.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9736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2FAA2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212CB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22E19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4FA32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Notas".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FF109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E32BD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FE710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E3665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Não localizar notas para os critérios de consulta.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E2DF3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1538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5E934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mensagem informando ausência de registros.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931D36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B25DD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</w:t>
            </w:r>
            <w:r>
              <w:rPr>
                <w:rStyle w:val="1_4301"/>
              </w:rPr>
              <w:t xml:space="preserve">01. Professores podem consultar notas dos alunos de suas turmas. RN02. Alunos podem consultar apenas suas próprias notas. RN03. O sistema deve restringir a visualização de informações acadêmicas de outros usuários. RN04. O acesso exige autenticação prévia.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86455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16D0E309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2709F1F0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2BF8ACC0">
      <w:pPr>
        <w:pStyle w:val="1246"/>
        <w:pBdr/>
        <w:spacing/>
        <w:ind/>
        <w:rPr>
          <w:highlight w:val="none"/>
        </w:rPr>
      </w:pPr>
      <w:r>
        <w:t xml:space="preserve">Requisitos da Entidade Falta</w:t>
      </w:r>
      <w:r>
        <w:rPr>
          <w:highlight w:val="none"/>
        </w:rPr>
      </w:r>
      <w:r>
        <w:rPr>
          <w:highlight w:val="none"/>
        </w:rPr>
      </w:r>
    </w:p>
    <w:p w14:paraId="6A9FAF78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D1BB79F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RF016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58E1CC4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Registrar Falta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FA198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C6F7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107F5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D83C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122E1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DCF6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66299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C7316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9A559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professor registrar uma falta para um aluno matriculado em determinada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8EDDA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96CF4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942FC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 autenticado; existência de turma e aluno matriculado.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1A0DE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410C0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D2B7F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 falta é registrada para o aluno na turma selecionada.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F58A8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BB29A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EBABF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I013 – Registro de Faltas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F2155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2AE6A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901B2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63A21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CD213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81B32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uma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32ED1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6434C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0E822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004A5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Recuperar os alunos matriculados.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AC7AB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6E26F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EF6CA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a lista de alunos.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FEF1C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52E17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Selecionar um aluno.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E4AC2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DF20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611DE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Informar a data da falta.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80591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44CF6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542B7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6.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E4A27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9662D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1AC1C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81B50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7. Receber os dados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2A450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EDF82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AE3A4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Validar os campos obrigatórios.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1FEC0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9FD3F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9739F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Aplicar as regras de negócio.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9298A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D424A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EAEF6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Registrar a falta no banco de dados.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C1DB6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26840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B903B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Exibir mensagem de sucesso.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721FB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959FE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EDBC7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Atualizar a listagem de faltas.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82DD4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4E876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756D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35F27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5D02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A13AF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8. Identificar campos obrigatórios não preenchidos.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12213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CF5F2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EB33D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Exibir mensagem solicitando correção.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E779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363E7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Informar os dados pendentes.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4B8C8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A10DF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F0334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44A42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A3CC5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7BD07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F77DF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B0979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(FA2):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451266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55EF0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BAB4B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644BA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1C7B4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registro de falta já existente para o mesmo aluno na mesma data.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1581A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75749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D2653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duplicidade.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882E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A5691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Informar nova data.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91A4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0C863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AAB50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758E6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564E1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B63A2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23B04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49E78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(FA3):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0EB81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E7576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C7E9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46392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CBB92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9. Identificar data fora do período da turma.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45DA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64433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F1B54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10. Exibir mensagem de inconsistência.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F2491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B3372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11. Informar nova data.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6EDCF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DA0D7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BDEDC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12. Acionar a opção "Salvar".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4E3C2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49D8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0DA21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66202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13. Retornar ao passo 7 do fluxo principal.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6129B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E032C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professores podem registrar faltas. RN02. O pr</w:t>
            </w:r>
            <w:r>
              <w:rPr>
                <w:rStyle w:val="1_4301"/>
              </w:rPr>
              <w:t xml:space="preserve">ofessor deve ser responsável pela turma. RN03. Não permitir mais de um registro de falta para o mesmo aluno na mesma data e turma. RN04. A data da falta deve estar dentro do período da turma. RN05. A falta deve estar vinculada a aluno matriculado na turma.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1538B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6D30E6B0">
      <w:pPr>
        <w:pStyle w:val="1357"/>
        <w:pBdr/>
        <w:spacing/>
        <w:ind/>
        <w:rPr>
          <w:lang w:val="pt-BR"/>
        </w:rPr>
      </w:pPr>
      <w:r>
        <w:rPr>
          <w:rStyle w:val="1358"/>
          <w:highlight w:val="none"/>
          <w:lang w:val="pt-BR"/>
        </w:rPr>
      </w:r>
      <w:r>
        <w:rPr>
          <w:rStyle w:val="1358"/>
          <w:highlight w:val="none"/>
          <w:lang w:val="pt-BR"/>
        </w:rPr>
      </w:r>
      <w:r>
        <w:rPr>
          <w:lang w:val="pt-BR"/>
        </w:rPr>
      </w:r>
    </w:p>
    <w:p w14:paraId="4D85F7C7">
      <w:pPr>
        <w:pStyle w:val="1246"/>
        <w:pBdr/>
        <w:spacing/>
        <w:ind/>
        <w:rPr>
          <w:highlight w:val="none"/>
        </w:rPr>
      </w:pPr>
      <w:r>
        <w:t xml:space="preserve">Consulta Acadêmica</w:t>
      </w:r>
      <w:r>
        <w:rPr>
          <w:highlight w:val="none"/>
        </w:rPr>
      </w:r>
      <w:r>
        <w:rPr>
          <w:highlight w:val="none"/>
        </w:rPr>
      </w:r>
    </w:p>
    <w:p w14:paraId="37022AF4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B3066A8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3E8F89C2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3A182F94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58D443C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RF018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3150B6F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Consultar Faltas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DAF54F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031E7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C133FC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A32DE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9D6C1C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1DC9E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Professor, Aluno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12CE2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3740E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FD440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 consulta de faltas registradas no sistema.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6E51C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CBDDC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91226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Usuário autenticado.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1FBD3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77A24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55124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As faltas permitidas ao perfil do usuário são exibidas.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161FE0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342AB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B56DA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I015 – Consulta de Faltas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4EB98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F6097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3B469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D76D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4A71F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3C4D9D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Faltas".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F0FD0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4BF6E5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BE50C2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1AB3F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Identificar o perfil do usuário autenticado.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078E0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33694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72D13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Aplicar as regras de acesso.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4CFE3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7E65C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B1946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Recuperar as faltas permitidas para visualização.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6B5D0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25E84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B549B26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Exibir as faltas encontradas.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DBE4F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C88BC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F8343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EE1A8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6DDE8A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"Consultar Faltas".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19A20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864F2C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A0EC3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08912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Não localizar faltas para os critérios informados.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447A8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FC434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F4510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mensagem informando ausência de registros.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C290B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B5CA37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</w:t>
            </w:r>
            <w:r>
              <w:rPr>
                <w:rStyle w:val="1_4301"/>
              </w:rPr>
              <w:t xml:space="preserve">. Professores podem consultar faltas dos alunos de suas turmas. RN02. Alunos podem consultar apenas suas próprias faltas. RN03. O sistema deve restringir a visualização de informações acadêmicas de outros usuários. RN04. O acesso exige autenticação prévia.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3B1534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5D958D87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121069B8">
      <w:pPr>
        <w:pBdr/>
        <w:spacing/>
        <w:ind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71B60EA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RF019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62D5DA9">
            <w:pPr>
              <w:pStyle w:val="1_4298"/>
              <w:pBdr/>
              <w:spacing/>
              <w:ind/>
              <w:rPr/>
            </w:pPr>
            <w:r>
              <w:rPr>
                <w:rStyle w:val="1_4299"/>
              </w:rPr>
              <w:t xml:space="preserve">Consultar Minhas Turmas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484DBE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0D130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Prioridade: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92739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(X) Essencial ( ) Importante ( ) Desejável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EA191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10CBE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Atores: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1A415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Aluno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9B995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6F671F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Resumo: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F25BA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Permitir ao aluno consultar as turmas nas quais está matriculado.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A6BE0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25AF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Pré-condição: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3586F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Aluno autenticado e com matrícula cadastrada.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392C2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F2B33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Pós-condição: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96541B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As turmas vinculadas ao aluno são exibidas.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DE873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3A21B4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Interfaces: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C9840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I016 – Minhas Turmas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1CEC2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8C10EE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principal: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646C4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DFCDC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14F0A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9665B0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"Minhas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D2ADF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5565F5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CC16B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536AD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Identificar o aluno autenticado.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BF539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C06A6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C6F499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Recuperar as matrículas do aluno.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2AEE2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6D06B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6FC400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4. Recuperar os dados das turmas vinculadas.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6FFD1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3855B7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D6A97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5. Exibir as turmas encontradas.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209FA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Fluxo alternativo (FA1):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A7237B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F38951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Passos do sistema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B3AAE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B3702E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1. Selecionar a opção "Minhas Turmas".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423950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58A19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A0D1C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DC3E38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2. Não localizar matrículas para o aluno.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5ED67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B438B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7CD522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3. Exibir mensagem informando ausência de turmas vinculadas.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D09B05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Regras de Negócio: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935213">
            <w:pPr>
              <w:pStyle w:val="1_4300"/>
              <w:pBdr/>
              <w:spacing/>
              <w:ind/>
              <w:rPr/>
            </w:pPr>
            <w:r>
              <w:rPr>
                <w:rStyle w:val="1_4301"/>
              </w:rPr>
              <w:t xml:space="preserve">RN01. Apenas usuários do tip</w:t>
            </w:r>
            <w:r>
              <w:rPr>
                <w:rStyle w:val="1_4301"/>
              </w:rPr>
              <w:t xml:space="preserve">o ALUNO podem acessar esta funcionalidade. RN02. O aluno pode visualizar apenas suas próprias matrículas. RN03. O acesso exige autenticação prévia. RN04. O sistema deve apresentar informações da turma, professor responsável, período e horários cadastrados.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9EB2F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379C9495">
      <w:pPr>
        <w:pBdr/>
        <w:spacing/>
        <w:ind/>
        <w:rPr>
          <w:rFonts w:eastAsia="Times New Roman"/>
          <w:vanish/>
          <w:sz w:val="2"/>
          <w:szCs w:val="2"/>
          <w:lang w:val="pt-BR"/>
        </w:rPr>
      </w:pPr>
      <w:r>
        <w:rPr>
          <w:rFonts w:eastAsia="Times New Roman"/>
          <w:vanish/>
          <w:sz w:val="2"/>
          <w:szCs w:val="2"/>
          <w:lang w:val="pt-BR" w:bidi="pt-BR"/>
        </w:rPr>
      </w:r>
      <w:r>
        <w:rPr>
          <w:rFonts w:eastAsia="Times New Roman"/>
          <w:vanish/>
          <w:sz w:val="2"/>
          <w:szCs w:val="2"/>
          <w:lang w:val="pt-BR"/>
        </w:rPr>
      </w:r>
      <w:r>
        <w:rPr>
          <w:rFonts w:eastAsia="Times New Roman"/>
          <w:vanish/>
          <w:sz w:val="2"/>
          <w:szCs w:val="2"/>
          <w:lang w:val="pt-BR"/>
        </w:rPr>
      </w:r>
    </w:p>
    <w:p w14:paraId="18953935">
      <w:pPr>
        <w:pStyle w:val="1264"/>
        <w:pBdr/>
        <w:spacing/>
        <w:ind/>
        <w:rPr/>
      </w:pPr>
      <w:r/>
      <w:r/>
    </w:p>
    <w:p w14:paraId="058FB5AC">
      <w:pPr>
        <w:pStyle w:val="1264"/>
        <w:pBdr/>
        <w:spacing/>
        <w:ind/>
        <w:rPr/>
      </w:pPr>
      <w:r/>
      <w:r/>
    </w:p>
    <w:p w14:paraId="5F70A09B">
      <w:pPr>
        <w:pStyle w:val="1264"/>
        <w:pBdr/>
        <w:spacing/>
        <w:ind/>
        <w:rPr/>
      </w:pPr>
      <w:r/>
      <w:r/>
    </w:p>
    <w:p w14:paraId="0A346FBD">
      <w:pPr>
        <w:pStyle w:val="1264"/>
        <w:pBdr/>
        <w:spacing/>
        <w:ind/>
        <w:rPr/>
      </w:pPr>
      <w:r/>
      <w:r/>
    </w:p>
    <w:p w14:paraId="6DCB56C6">
      <w:pPr>
        <w:pStyle w:val="1264"/>
        <w:pBdr/>
        <w:spacing/>
        <w:ind/>
        <w:rPr/>
      </w:pPr>
      <w:r/>
      <w:r/>
    </w:p>
    <w:p w14:paraId="27B6A280">
      <w:pPr>
        <w:pStyle w:val="1264"/>
        <w:pBdr/>
        <w:spacing/>
        <w:ind/>
        <w:rPr/>
      </w:pPr>
      <w:r/>
      <w:r/>
    </w:p>
    <w:p w14:paraId="5124A136">
      <w:pPr>
        <w:pStyle w:val="1264"/>
        <w:pBdr/>
        <w:spacing/>
        <w:ind/>
        <w:rPr/>
      </w:pPr>
      <w:r/>
      <w:r/>
    </w:p>
    <w:p w14:paraId="46D40660">
      <w:pPr>
        <w:pStyle w:val="1264"/>
        <w:pBdr/>
        <w:spacing/>
        <w:ind/>
        <w:rPr/>
      </w:pPr>
      <w:r/>
      <w:r/>
    </w:p>
    <w:p w14:paraId="33D64548">
      <w:pPr>
        <w:pStyle w:val="1264"/>
        <w:pBdr/>
        <w:spacing/>
        <w:ind/>
        <w:rPr/>
      </w:pPr>
      <w:r/>
      <w:r/>
    </w:p>
    <w:p w14:paraId="7C294712">
      <w:pPr>
        <w:pStyle w:val="1264"/>
        <w:pBdr/>
        <w:spacing/>
        <w:ind/>
        <w:rPr/>
      </w:pPr>
      <w:r/>
      <w:r/>
    </w:p>
    <w:p w14:paraId="0B14EC41">
      <w:pPr>
        <w:pStyle w:val="1264"/>
        <w:pBdr/>
        <w:spacing/>
        <w:ind/>
        <w:rPr/>
      </w:pPr>
      <w:r/>
      <w:r/>
      <w:r/>
    </w:p>
    <w:p w14:paraId="2984DCD7">
      <w:pPr>
        <w:pStyle w:val="1264"/>
        <w:pBdr/>
        <w:spacing/>
        <w:ind/>
        <w:rPr/>
      </w:pPr>
      <w:r/>
      <w:r/>
      <w:r/>
    </w:p>
    <w:p w14:paraId="3BC38AB4">
      <w:pPr>
        <w:pStyle w:val="1264"/>
        <w:pBdr/>
        <w:spacing/>
        <w:ind/>
        <w:rPr/>
      </w:pPr>
      <w:r/>
      <w:r/>
      <w:r/>
    </w:p>
    <w:p w14:paraId="17708E5B">
      <w:pPr>
        <w:pStyle w:val="1264"/>
        <w:pBdr/>
        <w:spacing/>
        <w:ind/>
        <w:rPr/>
      </w:pPr>
      <w:r/>
      <w:r/>
      <w:r/>
    </w:p>
    <w:p w14:paraId="404942B9">
      <w:pPr>
        <w:pStyle w:val="1264"/>
        <w:pBdr/>
        <w:spacing/>
        <w:ind/>
        <w:rPr/>
      </w:pPr>
      <w:r/>
      <w:r/>
      <w:r/>
    </w:p>
    <w:p w14:paraId="3DF794E2">
      <w:pPr>
        <w:pStyle w:val="1264"/>
        <w:pBdr/>
        <w:spacing/>
        <w:ind/>
        <w:rPr/>
      </w:pPr>
      <w:r/>
      <w:r/>
      <w:r/>
    </w:p>
    <w:p>
      <w:pPr>
        <w:pStyle w:val="1264"/>
        <w:pBdr/>
        <w:spacing w:after="0" w:before="0"/>
        <w:ind w:left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" behindDoc="0" locked="0" layoutInCell="1" allowOverlap="1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8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66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7" o:spid="_x0000_s7" type="#_x0000_t75" style="width:29.25pt;height:36.75pt;mso-wrap-distance-left:0.00pt;mso-wrap-distance-top:0.00pt;mso-wrap-distance-right:0.00pt;mso-wrap-distance-bottom:0.00pt;z-index:1;" filled="f" stroked="false">
                                  <v:imagedata r:id="rId25" o:title=""/>
                                  <o:lock v:ext="edit" rotation="t"/>
                                </v:shape>
                                <o:OLEObject DrawAspect="Content" r:id="rId26" ObjectID="_1525047" ProgID="Word.Document.8" ShapeID="_x0000_i7" Type="Embed"/>
                              </w:object>
                            </w:r>
                            <w:r/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4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fillcolor="#FFFFFF" stroked="f">
                <v:fill opacity="0f"/>
                <v:stroke dashstyle="solid"/>
                <w10:wrap type="square"/>
                <v:textbox inset="0,0,0,0">
                  <w:txbxContent>
                    <w:p>
                      <w:pPr>
                        <w:pStyle w:val="12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29.25pt;height:36.75pt;mso-wrap-distance-left:0.00pt;mso-wrap-distance-top:0.00pt;mso-wrap-distance-right:0.00pt;mso-wrap-distance-bottom:0.00pt;z-index:1;" filled="f" stroked="false">
                            <v:imagedata r:id="rId25" o:title=""/>
                            <o:lock v:ext="edit" rotation="t"/>
                          </v:shape>
                          <o:OLEObject DrawAspect="Content" r:id="rId26" ObjectID="_1525047" ProgID="Word.Document.8" ShapeID="_x0000_i7" Type="Embed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 xml:space="preserve">Capítulo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1245"/>
        <w:pBdr/>
        <w:spacing/>
        <w:ind/>
        <w:rPr/>
      </w:pPr>
      <w:r/>
      <w:bookmarkStart w:id="36" w:name="_Toc4"/>
      <w:r>
        <w:t xml:space="preserve">Requisitos não funcionais</w:t>
      </w:r>
      <w:bookmarkEnd w:id="36"/>
      <w:r/>
      <w:r/>
    </w:p>
    <w:p>
      <w:pPr>
        <w:pStyle w:val="1264"/>
        <w:pBdr/>
        <w:spacing/>
        <w:ind/>
        <w:rPr>
          <w:color w:val="5b9bd5"/>
        </w:rPr>
      </w:pPr>
      <w:r>
        <w:rPr>
          <w:color w:val="5b9bd5"/>
        </w:rPr>
      </w:r>
      <w:r>
        <w:rPr>
          <w:color w:val="5b9bd5"/>
        </w:rPr>
      </w:r>
      <w:r>
        <w:rPr>
          <w:color w:val="5b9bd5"/>
        </w:rPr>
      </w:r>
    </w:p>
    <w:p>
      <w:pPr>
        <w:pStyle w:val="1264"/>
        <w:pBdr/>
        <w:spacing/>
        <w:ind/>
        <w:rPr>
          <w:color w:val="5b9bd5"/>
        </w:rPr>
      </w:pPr>
      <w:r>
        <w:rPr>
          <w:color w:val="5b9bd5"/>
        </w:rPr>
      </w:r>
      <w:r>
        <w:rPr>
          <w:color w:val="5b9bd5"/>
        </w:rPr>
      </w:r>
      <w:r>
        <w:rPr>
          <w:color w:val="5b9bd5"/>
        </w:rPr>
      </w:r>
    </w:p>
    <w:p w14:paraId="0D9959CF">
      <w:pPr>
        <w:pStyle w:val="1246"/>
        <w:pBdr/>
        <w:spacing/>
        <w:ind/>
        <w:rPr/>
      </w:pPr>
      <w:r/>
      <w:bookmarkStart w:id="16" w:name="__RefHeading___Toc125110060"/>
      <w:r>
        <w:t xml:space="preserve">Desempenho</w:t>
      </w:r>
      <w:bookmarkEnd w:id="16"/>
      <w:r/>
      <w:r/>
    </w:p>
    <w:p w14:paraId="55D2CEE3">
      <w:pPr>
        <w:pStyle w:val="1264"/>
        <w:pBdr/>
        <w:spacing/>
        <w:ind/>
        <w:rPr/>
      </w:pPr>
      <w:r>
        <w:t xml:space="preserve">Esta seção descreve os requisitos não funcionais associados à eficiência, uso de recursos e tempo de resposta do sistema.</w:t>
      </w:r>
      <w:r/>
      <w:r/>
    </w:p>
    <w:p w14:paraId="2CB01DE9">
      <w:pPr>
        <w:pStyle w:val="1249"/>
        <w:numPr>
          <w:ilvl w:val="0"/>
          <w:numId w:val="0"/>
        </w:numPr>
        <w:pBdr/>
        <w:spacing/>
        <w:ind w:left="0"/>
        <w:rPr>
          <w:b/>
          <w:bCs/>
        </w:rPr>
      </w:pPr>
      <w:r/>
      <w:bookmarkStart w:id="17" w:name="docs-internal-guid-732d4b36-7fff-8ca4-60"/>
      <w:r/>
      <w:bookmarkEnd w:id="17"/>
      <w:r>
        <w:rPr>
          <w:b/>
          <w:bCs/>
        </w:rPr>
        <w:t xml:space="preserve">[NF001] Tempo de Resposta</w:t>
      </w:r>
      <w:r>
        <w:rPr>
          <w:b/>
          <w:bCs/>
        </w:rPr>
      </w:r>
      <w:r>
        <w:rPr>
          <w:b/>
          <w:bCs/>
        </w:rPr>
      </w:r>
    </w:p>
    <w:p w14:paraId="6FABF72D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 xml:space="preserve">As operações de consulta de turmas, matrículas, notas e faltas devem apresentar os resultados ao usuário em até 3 segundos em condições normais de utilização.</w:t>
      </w:r>
      <w:r>
        <w:rPr>
          <w:rFonts w:ascii="Arial, sans-serif" w:hAnsi="Arial, sans-serif" w:cs="Arial, sans-serif"/>
          <w:color w:val="000000"/>
          <w:sz w:val="22"/>
        </w:rPr>
      </w:r>
      <w:r>
        <w:rPr>
          <w:rFonts w:ascii="Arial, sans-serif" w:hAnsi="Arial, sans-serif" w:cs="Arial, sans-serif"/>
          <w:color w:val="000000"/>
          <w:sz w:val="22"/>
        </w:rPr>
      </w:r>
    </w:p>
    <w:p w14:paraId="75DF5F6D">
      <w:pPr>
        <w:pStyle w:val="1258"/>
        <w:pBdr/>
        <w:spacing/>
        <w:ind/>
        <w:rPr>
          <w:rFonts w:ascii="Arial, sans-serif" w:hAnsi="Arial, sans-serif" w:cs="Arial, sans-serif"/>
          <w:color w:val="000000"/>
          <w:sz w:val="22"/>
        </w:rPr>
      </w:pPr>
      <w:r/>
      <w:bookmarkStart w:id="18" w:name="docs-internal-guid-65dccdc0-7fff-62e5-df"/>
      <w:r/>
      <w:bookmarkEnd w:id="18"/>
      <w:r>
        <w:rPr>
          <w:rFonts w:ascii="Arial, sans-serif" w:hAnsi="Arial, sans-serif" w:cs="Arial, sans-serif"/>
          <w:color w:val="000000"/>
          <w:sz w:val="22"/>
        </w:rPr>
        <w:tab/>
      </w:r>
      <w:r>
        <w:rPr>
          <w:rFonts w:ascii="Arial, sans-serif" w:hAnsi="Arial, sans-serif" w:cs="Arial, sans-serif"/>
          <w:color w:val="000000"/>
          <w:sz w:val="22"/>
        </w:rPr>
        <w:t xml:space="preserve">Prioridade: ( ) Essencial (X) Importante ( ) Desejável</w:t>
      </w:r>
      <w:r>
        <w:rPr>
          <w:rFonts w:ascii="Arial, sans-serif" w:hAnsi="Arial, sans-serif" w:cs="Arial, sans-serif"/>
          <w:color w:val="000000"/>
          <w:sz w:val="22"/>
        </w:rPr>
      </w:r>
      <w:r>
        <w:rPr>
          <w:rFonts w:ascii="Arial, sans-serif" w:hAnsi="Arial, sans-serif" w:cs="Arial, sans-serif"/>
          <w:color w:val="000000"/>
          <w:sz w:val="22"/>
        </w:rPr>
      </w:r>
    </w:p>
    <w:p w14:paraId="79EEDBC7">
      <w:pPr>
        <w:pStyle w:val="1264"/>
        <w:pBdr/>
        <w:spacing/>
        <w:ind/>
        <w:rPr/>
      </w:pPr>
      <w:r/>
      <w:r/>
      <w:r/>
    </w:p>
    <w:p w14:paraId="3D411062">
      <w:pPr>
        <w:pStyle w:val="1246"/>
        <w:pBdr/>
        <w:spacing/>
        <w:ind/>
        <w:rPr/>
      </w:pPr>
      <w:r>
        <w:t xml:space="preserve">Segurança</w:t>
      </w:r>
      <w:r/>
      <w:r/>
    </w:p>
    <w:p w14:paraId="256110C3">
      <w:pPr>
        <w:pStyle w:val="1264"/>
        <w:pBdr/>
        <w:spacing/>
        <w:ind/>
        <w:rPr/>
      </w:pPr>
      <w:r>
        <w:t xml:space="preserve">Esta seção descreve os requisitos não funcionais associados à integridade, privacidade e autenticidade dos dados do sistema.</w:t>
      </w:r>
      <w:r/>
      <w:r/>
    </w:p>
    <w:p w14:paraId="30446B50">
      <w:pPr>
        <w:pStyle w:val="1247"/>
        <w:pBdr/>
        <w:spacing/>
        <w:ind/>
        <w:rPr>
          <w:rFonts w:ascii="Arial, sans-serif" w:hAnsi="Arial, sans-serif" w:cs="Arial, sans-serif"/>
          <w:color w:val="000000"/>
          <w:sz w:val="26"/>
        </w:rPr>
      </w:pPr>
      <w:r/>
      <w:bookmarkStart w:id="19" w:name="docs-internal-guid-9fbc074e-7fff-4c25-45"/>
      <w:r/>
      <w:bookmarkEnd w:id="19"/>
      <w:r>
        <w:rPr>
          <w:rFonts w:ascii="Arial, sans-serif" w:hAnsi="Arial, sans-serif" w:cs="Arial, sans-serif"/>
          <w:color w:val="000000"/>
          <w:sz w:val="26"/>
        </w:rPr>
        <w:t xml:space="preserve">[RNF002] Controle de Acesso</w:t>
      </w:r>
      <w:r>
        <w:rPr>
          <w:rFonts w:ascii="Arial, sans-serif" w:hAnsi="Arial, sans-serif" w:cs="Arial, sans-serif"/>
          <w:color w:val="000000"/>
          <w:sz w:val="26"/>
        </w:rPr>
      </w:r>
      <w:r>
        <w:rPr>
          <w:rFonts w:ascii="Arial, sans-serif" w:hAnsi="Arial, sans-serif" w:cs="Arial, sans-serif"/>
          <w:color w:val="000000"/>
          <w:sz w:val="26"/>
        </w:rPr>
      </w:r>
    </w:p>
    <w:p w14:paraId="6240E1EE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  <w:szCs w:val="22"/>
          <w:u w:val="single"/>
        </w:rPr>
      </w:pP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O sistema deve exigir autenticação por login e senha para acesso às funcionalidades.</w:t>
      </w:r>
      <w:r>
        <w:rPr>
          <w:rFonts w:ascii="Arial, sans-serif" w:hAnsi="Arial, sans-serif" w:cs="Arial, sans-serif"/>
          <w:color w:val="000000"/>
          <w:sz w:val="22"/>
          <w:szCs w:val="22"/>
          <w:u w:val="single"/>
        </w:rPr>
      </w:r>
      <w:r>
        <w:rPr>
          <w:rFonts w:ascii="Arial, sans-serif" w:hAnsi="Arial, sans-serif" w:cs="Arial, sans-serif"/>
          <w:color w:val="000000"/>
          <w:sz w:val="22"/>
          <w:szCs w:val="22"/>
          <w:u w:val="single"/>
        </w:rPr>
      </w:r>
    </w:p>
    <w:p w14:paraId="1735298A">
      <w:pPr>
        <w:pStyle w:val="1260"/>
        <w:pBdr/>
        <w:spacing/>
        <w:ind/>
        <w:rPr/>
      </w:pPr>
      <w:r/>
      <w:r/>
      <w:r/>
    </w:p>
    <w:p w14:paraId="0144BBE8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 xml:space="preserve">Prioridade: (X) Essencial ( ) Importante ( ) Desejável</w:t>
      </w:r>
      <w:r>
        <w:rPr>
          <w:rFonts w:ascii="Arial, sans-serif" w:hAnsi="Arial, sans-serif" w:cs="Arial, sans-serif"/>
          <w:color w:val="000000"/>
          <w:sz w:val="22"/>
        </w:rPr>
      </w:r>
      <w:r>
        <w:rPr>
          <w:rFonts w:ascii="Arial, sans-serif" w:hAnsi="Arial, sans-serif" w:cs="Arial, sans-serif"/>
          <w:color w:val="000000"/>
          <w:sz w:val="22"/>
        </w:rPr>
      </w:r>
    </w:p>
    <w:p w14:paraId="4896DBBD">
      <w:pPr>
        <w:pStyle w:val="1260"/>
        <w:pBdr/>
        <w:spacing/>
        <w:ind/>
        <w:rPr/>
      </w:pPr>
      <w:r/>
      <w:r/>
      <w:r/>
    </w:p>
    <w:p w14:paraId="0E61B78F">
      <w:pPr>
        <w:pStyle w:val="1247"/>
        <w:pBdr/>
        <w:spacing w:after="80" w:before="280" w:line="288" w:lineRule="auto"/>
        <w:ind/>
        <w:jc w:val="both"/>
        <w:rPr>
          <w:rFonts w:ascii="Arial, sans-serif" w:hAnsi="Arial, sans-serif" w:cs="Arial, sans-serif"/>
          <w:color w:val="000000"/>
          <w:sz w:val="26"/>
        </w:rPr>
      </w:pPr>
      <w:r>
        <w:rPr>
          <w:rFonts w:ascii="Arial, sans-serif" w:hAnsi="Arial, sans-serif" w:cs="Arial, sans-serif"/>
          <w:color w:val="000000"/>
          <w:sz w:val="26"/>
        </w:rPr>
        <w:t xml:space="preserve">[RNF003] – Criptografia de Senhas</w:t>
      </w:r>
      <w:r>
        <w:rPr>
          <w:rFonts w:ascii="Arial, sans-serif" w:hAnsi="Arial, sans-serif" w:cs="Arial, sans-serif"/>
          <w:color w:val="000000"/>
          <w:sz w:val="26"/>
        </w:rPr>
      </w:r>
      <w:r>
        <w:rPr>
          <w:rFonts w:ascii="Arial, sans-serif" w:hAnsi="Arial, sans-serif" w:cs="Arial, sans-serif"/>
          <w:color w:val="000000"/>
          <w:sz w:val="26"/>
        </w:rPr>
      </w:r>
    </w:p>
    <w:p w14:paraId="00C1BFE6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  <w:szCs w:val="22"/>
        </w:rPr>
      </w:pP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As senhas dos usuários deverão ser armazenadas 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criptografadas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 no banco de dados.</w:t>
      </w:r>
      <w:r>
        <w:rPr>
          <w:rFonts w:ascii="Arial, sans-serif" w:hAnsi="Arial, sans-serif" w:cs="Arial, sans-serif"/>
          <w:color w:val="000000"/>
          <w:sz w:val="22"/>
          <w:szCs w:val="22"/>
        </w:rPr>
      </w:r>
      <w:r>
        <w:rPr>
          <w:rFonts w:ascii="Arial, sans-serif" w:hAnsi="Arial, sans-serif" w:cs="Arial, sans-serif"/>
          <w:color w:val="000000"/>
          <w:sz w:val="22"/>
          <w:szCs w:val="22"/>
        </w:rPr>
      </w:r>
    </w:p>
    <w:p w14:paraId="1D4F3283">
      <w:pPr>
        <w:pStyle w:val="1260"/>
        <w:pBdr/>
        <w:spacing/>
        <w:ind/>
        <w:rPr/>
      </w:pPr>
      <w:r/>
      <w:r/>
      <w:r/>
    </w:p>
    <w:p w14:paraId="2EF9E866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 xml:space="preserve">Prioridade: (X) Essencial ( ) Importante ( ) Desejável</w:t>
      </w:r>
      <w:r>
        <w:rPr>
          <w:rFonts w:ascii="Arial, sans-serif" w:hAnsi="Arial, sans-serif" w:cs="Arial, sans-serif"/>
          <w:color w:val="000000"/>
          <w:sz w:val="22"/>
        </w:rPr>
      </w:r>
      <w:r>
        <w:rPr>
          <w:rFonts w:ascii="Arial, sans-serif" w:hAnsi="Arial, sans-serif" w:cs="Arial, sans-serif"/>
          <w:color w:val="000000"/>
          <w:sz w:val="22"/>
        </w:rPr>
      </w:r>
    </w:p>
    <w:p w14:paraId="22452423">
      <w:pPr>
        <w:pStyle w:val="1246"/>
        <w:pBdr/>
        <w:spacing/>
        <w:ind/>
        <w:rPr/>
      </w:pPr>
      <w:r/>
      <w:bookmarkStart w:id="20" w:name="__RefHeading___Toc125110068"/>
      <w:r>
        <w:t xml:space="preserve">Hardware e software</w:t>
      </w:r>
      <w:bookmarkEnd w:id="20"/>
      <w:r/>
      <w:r/>
    </w:p>
    <w:p w14:paraId="525EA6BD">
      <w:pPr>
        <w:pStyle w:val="1264"/>
        <w:pBdr/>
        <w:spacing/>
        <w:ind/>
        <w:rPr/>
      </w:pPr>
      <w:r>
        <w:t xml:space="preserve">Esta seção descreve os requisitos não funcionais associados ao hardware e software usados para desenvolver ou para executar o sistema.</w:t>
      </w:r>
      <w:r/>
      <w:r/>
    </w:p>
    <w:p w14:paraId="692F8432">
      <w:pPr>
        <w:pStyle w:val="1247"/>
        <w:pBdr/>
        <w:spacing/>
        <w:ind/>
        <w:rPr>
          <w:rFonts w:ascii="Arial, sans-serif" w:hAnsi="Arial, sans-serif" w:cs="Arial, sans-serif"/>
          <w:color w:val="000000"/>
          <w:sz w:val="26"/>
        </w:rPr>
      </w:pPr>
      <w:r/>
      <w:bookmarkStart w:id="22" w:name="docs-internal-guid-c6ebb113-7fff-bc14-c4"/>
      <w:r/>
      <w:bookmarkEnd w:id="22"/>
      <w:r>
        <w:rPr>
          <w:rFonts w:ascii="Arial, sans-serif" w:hAnsi="Arial, sans-serif" w:cs="Arial, sans-serif"/>
          <w:color w:val="000000"/>
          <w:sz w:val="26"/>
        </w:rPr>
        <w:t xml:space="preserve">[RNF004] Compatibilidade de Plataforma</w:t>
      </w:r>
      <w:r>
        <w:rPr>
          <w:rFonts w:ascii="Arial, sans-serif" w:hAnsi="Arial, sans-serif" w:cs="Arial, sans-serif"/>
          <w:color w:val="000000"/>
          <w:sz w:val="26"/>
        </w:rPr>
      </w:r>
      <w:r>
        <w:rPr>
          <w:rFonts w:ascii="Arial, sans-serif" w:hAnsi="Arial, sans-serif" w:cs="Arial, sans-serif"/>
          <w:color w:val="000000"/>
          <w:sz w:val="26"/>
        </w:rPr>
      </w:r>
    </w:p>
    <w:p w14:paraId="4C6D96EE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  <w:szCs w:val="22"/>
        </w:rPr>
      </w:pP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O sistema de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verá funcionar corretamente nos navegadores Google Chrome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 versão 139.0.7258.127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, Mozilla Firefox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 versão 141.0.3.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 e Microsoft Edge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 versão 139.0.3405.86</w:t>
      </w:r>
      <w:r>
        <w:rPr>
          <w:rFonts w:ascii="Arial, sans-serif" w:hAnsi="Arial, sans-serif" w:cs="Arial, sans-serif"/>
          <w:color w:val="000000" w:themeColor="text1" w:themeTint="FF" w:themeShade="FF"/>
          <w:sz w:val="22"/>
          <w:szCs w:val="22"/>
        </w:rPr>
        <w:t xml:space="preserve">, sem perda de funcionalidades.</w:t>
      </w:r>
      <w:r>
        <w:rPr>
          <w:rFonts w:ascii="Arial, sans-serif" w:hAnsi="Arial, sans-serif" w:cs="Arial, sans-serif"/>
          <w:color w:val="000000"/>
          <w:sz w:val="22"/>
          <w:szCs w:val="22"/>
        </w:rPr>
      </w:r>
      <w:r>
        <w:rPr>
          <w:rFonts w:ascii="Arial, sans-serif" w:hAnsi="Arial, sans-serif" w:cs="Arial, sans-serif"/>
          <w:color w:val="000000"/>
          <w:sz w:val="22"/>
          <w:szCs w:val="22"/>
        </w:rPr>
      </w:r>
    </w:p>
    <w:p w14:paraId="0EEB3E57">
      <w:pPr>
        <w:pStyle w:val="1260"/>
        <w:pBdr/>
        <w:spacing/>
        <w:ind/>
        <w:rPr/>
      </w:pPr>
      <w:r/>
      <w:r/>
      <w:r/>
    </w:p>
    <w:p w14:paraId="14B647AC">
      <w:pPr>
        <w:pStyle w:val="1260"/>
        <w:pBdr/>
        <w:spacing w:after="60" w:before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 xml:space="preserve">Prioridade: (X) Essencial ( ) Importante ( ) Desejável</w:t>
      </w:r>
      <w:r>
        <w:rPr>
          <w:rFonts w:ascii="Arial, sans-serif" w:hAnsi="Arial, sans-serif" w:cs="Arial, sans-serif"/>
          <w:color w:val="000000"/>
          <w:sz w:val="22"/>
        </w:rPr>
      </w:r>
      <w:r>
        <w:rPr>
          <w:rFonts w:ascii="Arial, sans-serif" w:hAnsi="Arial, sans-serif" w:cs="Arial, sans-serif"/>
          <w:color w:val="000000"/>
          <w:sz w:val="22"/>
        </w:rPr>
      </w:r>
    </w:p>
    <w:p>
      <w:pPr>
        <w:pStyle w:val="1260"/>
        <w:pBdr/>
        <w:spacing/>
        <w:ind/>
        <w:rPr/>
        <w:sectPr>
          <w:headerReference w:type="default" r:id="rId12"/>
          <w:footerReference w:type="default" r:id="rId17"/>
          <w:footnotePr/>
          <w:endnotePr/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720" w:equalWidth="1"/>
        </w:sectPr>
      </w:pPr>
      <w:r/>
      <w:r/>
    </w:p>
    <w:p>
      <w:pPr>
        <w:pStyle w:val="1264"/>
        <w:pBdr/>
        <w:spacing w:after="0" w:before="0"/>
        <w:ind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10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66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9" o:spid="_x0000_s9" type="#_x0000_t75" style="width:29.25pt;height:36.75pt;mso-wrap-distance-left:0.00pt;mso-wrap-distance-top:0.00pt;mso-wrap-distance-right:0.00pt;mso-wrap-distance-bottom:0.00pt;z-index:1;" filled="f" stroked="false">
                                  <v:imagedata r:id="rId27" o:title=""/>
                                  <o:lock v:ext="edit" rotation="t"/>
                                </v:shape>
                                <o:OLEObject DrawAspect="Content" r:id="rId28" ObjectID="_1525049" ProgID="Word.Document.8" ShapeID="_x0000_i9" Type="Embed"/>
                              </w:object>
                            </w:r>
                            <w:r/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6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fillcolor="#FFFFFF" stroked="f">
                <v:fill opacity="0f"/>
                <v:stroke dashstyle="solid"/>
                <w10:wrap type="square"/>
                <v:textbox inset="0,0,0,0">
                  <w:txbxContent>
                    <w:p>
                      <w:pPr>
                        <w:pStyle w:val="12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width:29.25pt;height:36.75pt;mso-wrap-distance-left:0.00pt;mso-wrap-distance-top:0.00pt;mso-wrap-distance-right:0.00pt;mso-wrap-distance-bottom:0.00pt;z-index:1;" filled="f" stroked="false">
                            <v:imagedata r:id="rId27" o:title=""/>
                            <o:lock v:ext="edit" rotation="t"/>
                          </v:shape>
                          <o:OLEObject DrawAspect="Content" r:id="rId28" ObjectID="_1525049" ProgID="Word.Document.8" ShapeID="_x0000_i9" Type="Embed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 xml:space="preserve">Capítulo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1245"/>
        <w:pBdr/>
        <w:spacing/>
        <w:ind/>
        <w:rPr/>
      </w:pPr>
      <w:r/>
      <w:bookmarkStart w:id="37" w:name="_Toc5"/>
      <w:r>
        <w:t xml:space="preserve">Descrição da interface</w:t>
      </w:r>
      <w:bookmarkEnd w:id="23"/>
      <w:r>
        <w:t xml:space="preserve"> com o usuário</w:t>
      </w:r>
      <w:bookmarkEnd w:id="37"/>
      <w:r/>
      <w:r/>
    </w:p>
    <w:p>
      <w:pPr>
        <w:pStyle w:val="1264"/>
        <w:pBdr/>
        <w:spacing/>
        <w:ind/>
        <w:rPr/>
      </w:pPr>
      <w:r/>
      <w:r/>
    </w:p>
    <w:p>
      <w:pPr>
        <w:pStyle w:val="1246"/>
        <w:pBdr/>
        <w:spacing/>
        <w:ind/>
        <w:rPr/>
      </w:pPr>
      <w:r/>
      <w:bookmarkStart w:id="25" w:name="__RefHeading___Toc125110070"/>
      <w:r>
        <w:t xml:space="preserve">PROTOTIPAÇÃO</w:t>
      </w:r>
      <w:bookmarkEnd w:id="25"/>
      <w:r/>
      <w:r/>
    </w:p>
    <w:p w14:paraId="2C6C17C7">
      <w:pPr>
        <w:pStyle w:val="1264"/>
        <w:pBdr/>
        <w:spacing/>
        <w:ind w:left="0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264"/>
        <w:pBdr/>
        <w:spacing/>
        <w:ind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Prototipaç</w:t>
      </w:r>
      <w:r>
        <w:rPr>
          <w:color w:val="000000" w:themeColor="text1"/>
        </w:rPr>
        <w:t xml:space="preserve">ão da interface de usu</w:t>
      </w:r>
      <w:r>
        <w:rPr>
          <w:color w:val="000000" w:themeColor="text1"/>
        </w:rPr>
        <w:t xml:space="preserve">ário</w:t>
      </w:r>
      <w:r>
        <w:rPr>
          <w:color w:val="000000" w:themeColor="text1"/>
        </w:rPr>
        <w:t xml:space="preserve"> disponibilizada ferramenta Figma. Acesso pelo link: </w:t>
      </w:r>
      <w:r>
        <w:rPr>
          <w:color w:val="000000" w:themeColor="text1"/>
        </w:rPr>
        <w:t xml:space="preserve">https://www.figma.com/design/cRouad2GRFHlVajaT3vxl1/%E2%9D%96-Trabalho-De-ES?node-</w:t>
      </w:r>
      <w:r>
        <w:rPr>
          <w:color w:val="000000" w:themeColor="text1"/>
        </w:rPr>
        <w:t xml:space="preserve">id=1480-0&amp;t=Mbyq4tsbuj3111aW-1</w:t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Style w:val="1264"/>
        <w:pBdr/>
        <w:spacing/>
        <w:ind/>
        <w:rPr>
          <w:color w:val="8eaadb"/>
        </w:rPr>
      </w:pPr>
      <w:r>
        <w:rPr>
          <w:color w:val="8eaadb"/>
        </w:rPr>
      </w:r>
      <w:r>
        <w:rPr>
          <w:color w:val="8eaadb"/>
        </w:rPr>
      </w:r>
      <w:r>
        <w:rPr>
          <w:color w:val="8eaadb"/>
        </w:rPr>
      </w:r>
    </w:p>
    <w:p>
      <w:pPr>
        <w:pStyle w:val="1264"/>
        <w:pageBreakBefore w:val="true"/>
        <w:pBdr/>
        <w:spacing w:after="0" w:before="0"/>
        <w:ind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9" behindDoc="0" locked="0" layoutInCell="1" allowOverlap="1">
                <wp:simplePos x="0" y="0"/>
                <wp:positionH relativeFrom="column">
                  <wp:posOffset>5375880</wp:posOffset>
                </wp:positionH>
                <wp:positionV relativeFrom="paragraph">
                  <wp:posOffset>-14040</wp:posOffset>
                </wp:positionV>
                <wp:extent cx="326880" cy="471960"/>
                <wp:effectExtent l="0" t="0" r="0" b="4290"/>
                <wp:wrapSquare wrapText="bothSides"/>
                <wp:docPr id="12" name="Image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29">
                          <a:lum/>
                          <a:alphaModFix/>
                        </a:blip>
                        <a:srcRect l="-13" t="-9" r="-13" b="-9"/>
                        <a:stretch/>
                      </pic:blipFill>
                      <pic:spPr bwMode="auto">
                        <a:xfrm>
                          <a:off x="0" y="0"/>
                          <a:ext cx="326880" cy="47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9;o:allowoverlap:true;o:allowincell:true;mso-position-horizontal-relative:text;margin-left:423.30pt;mso-position-horizontal:absolute;mso-position-vertical-relative:text;margin-top:-1.11pt;mso-position-vertical:absolute;width:25.74pt;height:37.16pt;mso-wrap-distance-left:9.00pt;mso-wrap-distance-top:0.00pt;mso-wrap-distance-right:9.00pt;mso-wrap-distance-bottom:0.00pt;z-index:1;" stroked="f">
                <w10:wrap type="square"/>
                <v:imagedata r:id="rId29" o:title="" croptop="-5f" cropleft="-8f" cropbottom="-5f" cropright="-8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 xml:space="preserve">Capítulo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>
      <w:pPr>
        <w:pStyle w:val="1245"/>
        <w:pBdr/>
        <w:spacing/>
        <w:ind/>
        <w:rPr/>
      </w:pPr>
      <w:r/>
      <w:bookmarkStart w:id="38" w:name="_Toc6"/>
      <w:r>
        <w:t xml:space="preserve">Dicionário de Dados</w:t>
      </w:r>
      <w:bookmarkEnd w:id="38"/>
      <w:r/>
      <w:r/>
    </w:p>
    <w:p>
      <w:pPr>
        <w:pStyle w:val="1264"/>
        <w:pBdr/>
        <w:spacing/>
        <w:ind/>
        <w:rPr>
          <w:rFonts w:ascii="apple-system, BlinkMacSystemFon" w:hAnsi="apple-system, BlinkMacSystemFon" w:cs="apple-system, BlinkMacSystemFon"/>
          <w:color w:val="bbbebf"/>
        </w:rPr>
      </w:pPr>
      <w:r>
        <w:rPr>
          <w:rFonts w:ascii="apple-system, BlinkMacSystemFon" w:hAnsi="apple-system, BlinkMacSystemFon" w:cs="apple-system, BlinkMacSystemFon"/>
          <w:color w:val="bbbebf"/>
        </w:rPr>
      </w:r>
      <w:r>
        <w:rPr>
          <w:rFonts w:ascii="apple-system, BlinkMacSystemFon" w:hAnsi="apple-system, BlinkMacSystemFon" w:cs="apple-system, BlinkMacSystemFon"/>
          <w:color w:val="bbbebf"/>
        </w:rPr>
      </w:r>
      <w:r>
        <w:rPr>
          <w:rFonts w:ascii="apple-system, BlinkMacSystemFon" w:hAnsi="apple-system, BlinkMacSystemFon" w:cs="apple-system, BlinkMacSystemFon"/>
          <w:color w:val="bbbebf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26" w:name="entidade-usuário"/>
      <w:r/>
      <w:bookmarkEnd w:id="26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Usuário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os dados dos usuários do sistema (alunos e professores).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 autenticação e autorização do sistema são realizadas com base nesta entidade.</w:t>
      </w:r>
      <w:r/>
    </w:p>
    <w:tbl>
      <w:tblPr>
        <w:tblW w:w="9026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216"/>
        <w:gridCol w:w="2225"/>
        <w:gridCol w:w="1257"/>
        <w:gridCol w:w="925"/>
        <w:gridCol w:w="3403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16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2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7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3403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id_usuario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único do usuário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Primária, Auto Incremento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nome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Nome completo do usuário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email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Endereço de e-mail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Obrigatório, Único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senha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Senha criptografada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255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tipo_usuario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Perfil do usuário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Obrigatório, valores: ALUNO ou PROFESSOR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data_cadastro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de cadastro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Valor padrão: data atual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ativo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Indica se o usuário está ativo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BOOLEAN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40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Valor </w:t>
            </w:r>
            <w:r>
              <w:t xml:space="preserve">padrão: TRUE</w:t>
            </w:r>
            <w:r/>
          </w:p>
        </w:tc>
      </w:tr>
    </w:tbl>
    <w:p>
      <w:pPr>
        <w:pStyle w:val="1307"/>
        <w:pBdr/>
        <w:spacing w:after="60" w:before="60"/>
        <w:ind/>
        <w:jc w:val="both"/>
        <w:rPr>
          <w:color w:val="5b9bd5"/>
          <w:sz w:val="22"/>
          <w:szCs w:val="20"/>
        </w:rPr>
      </w:pP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27" w:name="entidade-turma"/>
      <w:r/>
      <w:bookmarkEnd w:id="27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Turma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as informações das turmas cadastradas no sistema.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Cada turma deve possuir um professor responsável.</w:t>
      </w:r>
      <w:r/>
    </w:p>
    <w:tbl>
      <w:tblPr>
        <w:tblW w:w="8345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116"/>
        <w:gridCol w:w="2137"/>
        <w:gridCol w:w="1254"/>
        <w:gridCol w:w="925"/>
        <w:gridCol w:w="2913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116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137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913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id_turma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da turma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nome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Nome da 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descricao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Descrição da 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255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Opcional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data_inicio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de início da 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data_fim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de término da 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Obrigatório, maior que data_inicio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1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id_professor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37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Professor responsável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13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Usuário</w:t>
            </w:r>
            <w:r/>
          </w:p>
        </w:tc>
      </w:tr>
    </w:tbl>
    <w:p>
      <w:pPr>
        <w:pStyle w:val="1307"/>
        <w:pBdr/>
        <w:spacing w:after="60" w:before="60"/>
        <w:ind/>
        <w:jc w:val="both"/>
        <w:rPr>
          <w:color w:val="5b9bd5"/>
          <w:sz w:val="22"/>
          <w:szCs w:val="20"/>
        </w:rPr>
      </w:pP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28" w:name="entidade-matrícula"/>
      <w:r/>
      <w:bookmarkEnd w:id="28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Matrícula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Registra a matrícula de um aluno em uma turma.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Um aluno não pode ser matriculado duas vezes na mesma turma.</w:t>
      </w:r>
      <w:r/>
    </w:p>
    <w:tbl>
      <w:tblPr>
        <w:tblW w:w="8674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304"/>
        <w:gridCol w:w="2172"/>
        <w:gridCol w:w="1254"/>
        <w:gridCol w:w="925"/>
        <w:gridCol w:w="3019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30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172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3019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id_matricula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7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da matrícula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19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30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id_aluno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7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Aluno matriculado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019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Usuário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30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7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Turma associada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019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Turma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30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data_matricula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7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da </w:t>
            </w:r>
            <w:r>
              <w:t xml:space="preserve">matrícula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019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30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7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Situação da matrícula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019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Valores: ATIVA ou CANCELADA</w:t>
            </w:r>
            <w:r/>
          </w:p>
        </w:tc>
      </w:tr>
    </w:tbl>
    <w:p>
      <w:pPr>
        <w:pStyle w:val="1307"/>
        <w:pBdr/>
        <w:spacing w:after="60" w:before="60"/>
        <w:ind/>
        <w:jc w:val="both"/>
        <w:rPr>
          <w:color w:val="5b9bd5"/>
          <w:sz w:val="22"/>
          <w:szCs w:val="20"/>
        </w:rPr>
      </w:pP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29" w:name="entidade-horário"/>
      <w:r/>
      <w:bookmarkEnd w:id="29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Horário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os horários das aulas das turmas.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Uma turma pode possuir vários horários cadastrados.</w:t>
      </w:r>
      <w:r/>
    </w:p>
    <w:tbl>
      <w:tblPr>
        <w:tblW w:w="8181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61"/>
        <w:gridCol w:w="2006"/>
        <w:gridCol w:w="1254"/>
        <w:gridCol w:w="925"/>
        <w:gridCol w:w="2935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061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006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</w:t>
            </w:r>
            <w:r>
              <w:t xml:space="preserve">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93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61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id_horario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do horário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3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61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00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Turma associada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3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Turma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61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dia_semana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00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Dia da semana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3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61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hora_inicio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00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Horário inicial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TIME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3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61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hora_fim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00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Horário final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TIME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93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Obrigatório, maior que hora_inicio</w:t>
            </w:r>
            <w:r/>
          </w:p>
        </w:tc>
      </w:tr>
    </w:tbl>
    <w:p>
      <w:pPr>
        <w:pStyle w:val="1307"/>
        <w:pBdr/>
        <w:spacing w:after="60" w:before="60"/>
        <w:ind/>
        <w:jc w:val="both"/>
        <w:rPr>
          <w:color w:val="5b9bd5"/>
          <w:sz w:val="22"/>
          <w:szCs w:val="20"/>
        </w:rPr>
      </w:pP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30" w:name="entidade-atividade-avaliativa"/>
      <w:r/>
      <w:bookmarkEnd w:id="30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Atividade Avaliativa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as atividades avaliativas aplicadas em uma turma.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Pode representar provas, trabalhos ou exercícios avaliativos.</w:t>
      </w:r>
      <w:r/>
    </w:p>
    <w:tbl>
      <w:tblPr>
        <w:tblW w:w="8322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282"/>
        <w:gridCol w:w="2276"/>
        <w:gridCol w:w="1254"/>
        <w:gridCol w:w="925"/>
        <w:gridCol w:w="2585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82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276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58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id_atividade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da atividade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Turma associada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Turma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titulo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Nome da atividade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descricao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Descrição da atividade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255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Opcional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valor_maximo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Valor máximo da atividade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DECIMAL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5,2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Obrigatório, maior que zero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8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data_entrega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27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da atividade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5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</w:tbl>
    <w:p>
      <w:pPr>
        <w:pStyle w:val="1307"/>
        <w:pBdr/>
        <w:spacing w:after="60" w:before="60"/>
        <w:ind/>
        <w:jc w:val="both"/>
        <w:rPr>
          <w:color w:val="5b9bd5"/>
          <w:sz w:val="22"/>
          <w:szCs w:val="20"/>
        </w:rPr>
      </w:pP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  <w:r>
        <w:rPr>
          <w:color w:val="5b9bd5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31" w:name="entidade-nota"/>
      <w:r/>
      <w:bookmarkEnd w:id="31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Nota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as notas obtidas pelos alunos.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 nota não pode ultrapassar o valor máximo da atividade.</w:t>
      </w:r>
      <w:r/>
    </w:p>
    <w:tbl>
      <w:tblPr>
        <w:tblW w:w="9026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470"/>
        <w:gridCol w:w="1810"/>
        <w:gridCol w:w="1257"/>
        <w:gridCol w:w="925"/>
        <w:gridCol w:w="3564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470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Nome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810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Descrição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7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Tipo de Dado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Tamanho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356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Restrições de Domínio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7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id_nota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1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Identificador da nota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INTEGER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64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Chave Primária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47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id_atividade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81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Atividade relacionada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INTEGER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564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Chave Estrangeira para Atividade </w:t>
            </w:r>
            <w:r>
              <w:rPr>
                <w:color w:val="000000"/>
              </w:rPr>
              <w:t xml:space="preserve">Avaliativa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47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id_aluno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81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Aluno avaliado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INTEGER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564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Chave Estrangeira para Usuário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47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nota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81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Nota obtida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DECIMAL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5,2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564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Valor entre 0 e valor_maximo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47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data_lancamento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810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Data do lançamento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7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TIMESTAMP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-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3564" w:type="dxa"/>
            <w:vAlign w:val="center"/>
          </w:tcPr>
          <w:p>
            <w:pPr>
              <w:pStyle w:val="1304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Valor padrão: data atual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307"/>
        <w:pBdr/>
        <w:spacing w:after="60" w:before="60"/>
        <w:ind/>
        <w:jc w:val="both"/>
        <w:rPr>
          <w:color w:val="000000"/>
          <w:sz w:val="22"/>
          <w:szCs w:val="20"/>
        </w:rPr>
      </w:pPr>
      <w:r>
        <w:rPr>
          <w:color w:val="000000"/>
          <w:sz w:val="22"/>
          <w:szCs w:val="20"/>
        </w:rPr>
      </w:r>
      <w:r>
        <w:rPr>
          <w:color w:val="000000"/>
          <w:sz w:val="22"/>
          <w:szCs w:val="20"/>
        </w:rPr>
      </w:r>
      <w:r>
        <w:rPr>
          <w:color w:val="000000"/>
          <w:sz w:val="22"/>
          <w:szCs w:val="20"/>
        </w:rPr>
      </w:r>
    </w:p>
    <w:p>
      <w:pPr>
        <w:pStyle w:val="1246"/>
        <w:pBdr>
          <w:bottom w:val="single" w:color="ffffff" w:sz="2" w:space="1"/>
        </w:pBdr>
        <w:shd w:val="clear" w:color="auto" w:fill="auto"/>
        <w:spacing w:after="240" w:line="300" w:lineRule="auto"/>
        <w:ind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r/>
      <w:bookmarkStart w:id="32" w:name="entidade-falta"/>
      <w:r/>
      <w:bookmarkEnd w:id="32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 xml:space="preserve">Entidade: Falta</w:t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r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Armazena os 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registros de faltas dos alunos.</w:t>
      </w:r>
      <w:r/>
    </w:p>
    <w:p>
      <w:pPr>
        <w:pStyle w:val="1260"/>
        <w:pBdr/>
        <w:spacing w:after="240"/>
        <w:ind/>
        <w:jc w:val="both"/>
        <w:rPr/>
      </w:pPr>
      <w:r>
        <w:rPr>
          <w:rStyle w:val="1338"/>
          <w:rFonts w:ascii="apple-system, BlinkMacSystemFon" w:hAnsi="apple-system, BlinkMacSystemFon" w:cs="apple-system, BlinkMacSystemFon"/>
          <w:b w:val="0"/>
          <w:color w:val="000000"/>
          <w:sz w:val="21"/>
        </w:rPr>
        <w:t xml:space="preserve"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 xml:space="preserve"> Não deve existir mais de um registro de falta para o mesmo aluno na mesma data e turma.</w:t>
      </w:r>
      <w:r/>
    </w:p>
    <w:tbl>
      <w:tblPr>
        <w:tblW w:w="8022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16"/>
        <w:gridCol w:w="2142"/>
        <w:gridCol w:w="1254"/>
        <w:gridCol w:w="925"/>
        <w:gridCol w:w="2685"/>
      </w:tblGrid>
      <w:tr>
        <w:trPr>
          <w:tblHeader/>
        </w:trPr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016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142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Descrição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1254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Tipo de Dado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92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Tamanho</w:t>
            </w:r>
            <w:r/>
          </w:p>
        </w:tc>
        <w:tc>
          <w:tcPr>
            <w:tcBorders>
              <w:bottom w:val="single" w:color="ffffff" w:sz="2" w:space="0"/>
            </w:tcBorders>
            <w:tcMar>
              <w:left w:w="0" w:type="dxa"/>
              <w:top w:w="0" w:type="dxa"/>
              <w:right w:w="0" w:type="dxa"/>
              <w:bottom w:w="75" w:type="dxa"/>
            </w:tcMar>
            <w:tcW w:w="2685" w:type="dxa"/>
            <w:vAlign w:val="center"/>
          </w:tcPr>
          <w:p>
            <w:pPr>
              <w:pStyle w:val="1305"/>
              <w:pBdr/>
              <w:spacing/>
              <w:ind/>
              <w:jc w:val="left"/>
              <w:rPr/>
            </w:pPr>
            <w:r>
              <w:t xml:space="preserve">Restrições de Domínio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id_falta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4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Identificador da falta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6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Primária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id_aluno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4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Aluno relacionado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6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Usuário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id_turma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4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Turma relacionada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6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Chave Estrangeira para Turma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data_falta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4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Data da falta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6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Obrigatório</w:t>
            </w:r>
            <w:r/>
          </w:p>
        </w:tc>
      </w:tr>
      <w:tr>
        <w:trPr/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016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observacao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142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Observações sobre a falta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1254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92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255</w:t>
            </w:r>
            <w:r/>
          </w:p>
        </w:tc>
        <w:tc>
          <w:tcPr>
            <w:tcBorders>
              <w:top w:val="single" w:color="ffffff" w:sz="2" w:space="0"/>
            </w:tcBorders>
            <w:tcMar>
              <w:left w:w="0" w:type="dxa"/>
              <w:top w:w="75" w:type="dxa"/>
              <w:right w:w="0" w:type="dxa"/>
              <w:bottom w:w="0" w:type="dxa"/>
            </w:tcMar>
            <w:tcW w:w="2685" w:type="dxa"/>
            <w:vAlign w:val="center"/>
          </w:tcPr>
          <w:p>
            <w:pPr>
              <w:pStyle w:val="1304"/>
              <w:pBdr/>
              <w:spacing/>
              <w:ind/>
              <w:rPr/>
            </w:pPr>
            <w:r>
              <w:t xml:space="preserve">Opcional</w:t>
            </w:r>
            <w:r/>
          </w:p>
        </w:tc>
      </w:tr>
    </w:tbl>
    <w:p>
      <w:pPr>
        <w:pStyle w:val="1260"/>
        <w:pBdr/>
        <w:spacing w:after="240"/>
        <w:ind/>
        <w:jc w:val="both"/>
        <w:rPr/>
      </w:pPr>
      <w:r/>
      <w:r/>
    </w:p>
    <w:sectPr>
      <w:headerReference w:type="default" r:id="rId13"/>
      <w:footerReference w:type="default" r:id="rId18"/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Mono CJK SC">
    <w:panose1 w:val="020B0500000000000000"/>
  </w:font>
  <w:font w:name="Liberation Mono">
    <w:panose1 w:val="02070409020205020404"/>
  </w:font>
  <w:font w:name="Arial, sans-serif">
    <w:panose1 w:val="05040102010807070707"/>
  </w:font>
  <w:font w:name="Courier New">
    <w:panose1 w:val="02070409020205020404"/>
  </w:font>
  <w:font w:name="apple-system, BlinkMacSystemFon">
    <w:panose1 w:val="05040102010807070707"/>
  </w:font>
  <w:font w:name="Symbol">
    <w:panose1 w:val="05010000000000000000"/>
  </w:font>
  <w:font w:name="Arial Black">
    <w:panose1 w:val="020B0704020202020204"/>
  </w:font>
  <w:font w:name="Noto Sans CJK SC">
    <w:panose1 w:val="020B0500000000000000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86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6487"/>
      <w:gridCol w:w="2799"/>
    </w:tblGrid>
    <w:tr>
      <w:trPr/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6487" w:type="dxa"/>
        </w:tcPr>
        <w:p>
          <w:pPr>
            <w:pStyle w:val="1285"/>
            <w:pBdr/>
            <w:spacing/>
            <w:ind/>
            <w:rPr/>
          </w:pPr>
          <w:r>
            <w:t xml:space="preserve">Versão &lt;x.y&gt;</w:t>
          </w:r>
          <w:r/>
        </w:p>
      </w:tc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799" w:type="dxa"/>
        </w:tcPr>
        <w:p>
          <w:pPr>
            <w:pStyle w:val="1285"/>
            <w:pBdr/>
            <w:spacing/>
            <w:ind/>
            <w:jc w:val="right"/>
            <w:rPr/>
          </w:pPr>
          <w:r/>
          <w:bookmarkStart w:id="1" w:name="_Ref471361557"/>
          <w:r/>
          <w:bookmarkEnd w:id="1"/>
          <w:r>
            <w:t xml:space="preserve">&lt;mes / ano&gt;</w:t>
          </w:r>
          <w:r/>
        </w:p>
      </w:tc>
    </w:tr>
  </w:tbl>
  <w:p>
    <w:pPr>
      <w:pStyle w:val="128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86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6487"/>
      <w:gridCol w:w="2799"/>
    </w:tblGrid>
    <w:tr>
      <w:trPr/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6487" w:type="dxa"/>
        </w:tcPr>
        <w:p>
          <w:pPr>
            <w:pStyle w:val="1285"/>
            <w:pBdr/>
            <w:spacing/>
            <w:ind/>
            <w:rPr/>
          </w:pPr>
          <w:r>
            <w:t xml:space="preserve">Versão &lt;x.y&gt;</w:t>
          </w:r>
          <w:r/>
        </w:p>
      </w:tc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799" w:type="dxa"/>
        </w:tcPr>
        <w:p>
          <w:pPr>
            <w:pStyle w:val="1285"/>
            <w:pBdr/>
            <w:spacing/>
            <w:ind/>
            <w:jc w:val="right"/>
            <w:rPr/>
          </w:pPr>
          <w:r>
            <w:t xml:space="preserve">&lt;mes / ano&gt;</w:t>
          </w:r>
          <w:r/>
        </w:p>
      </w:tc>
    </w:tr>
  </w:tbl>
  <w:p>
    <w:pPr>
      <w:pStyle w:val="128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86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6487"/>
      <w:gridCol w:w="2799"/>
    </w:tblGrid>
    <w:tr>
      <w:trPr/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6487" w:type="dxa"/>
        </w:tcPr>
        <w:p>
          <w:pPr>
            <w:pStyle w:val="1285"/>
            <w:pBdr/>
            <w:spacing/>
            <w:ind/>
            <w:rPr/>
          </w:pPr>
          <w:r>
            <w:t xml:space="preserve">Versão &lt;x.y&gt;</w:t>
          </w:r>
          <w:r/>
        </w:p>
      </w:tc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799" w:type="dxa"/>
        </w:tcPr>
        <w:p>
          <w:pPr>
            <w:pStyle w:val="1285"/>
            <w:pBdr/>
            <w:spacing/>
            <w:ind/>
            <w:jc w:val="right"/>
            <w:rPr/>
          </w:pPr>
          <w:r>
            <w:t xml:space="preserve">&lt;mes / ano&gt;</w:t>
          </w:r>
          <w:r/>
        </w:p>
      </w:tc>
    </w:tr>
  </w:tbl>
  <w:p>
    <w:pPr>
      <w:pStyle w:val="1285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86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6487"/>
      <w:gridCol w:w="2799"/>
    </w:tblGrid>
    <w:tr>
      <w:trPr/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6487" w:type="dxa"/>
        </w:tcPr>
        <w:p>
          <w:pPr>
            <w:pStyle w:val="1285"/>
            <w:pBdr/>
            <w:spacing/>
            <w:ind/>
            <w:rPr/>
          </w:pPr>
          <w:r>
            <w:t xml:space="preserve">Versão &lt;x.y&gt;</w:t>
          </w:r>
          <w:r/>
        </w:p>
      </w:tc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799" w:type="dxa"/>
        </w:tcPr>
        <w:p>
          <w:pPr>
            <w:pStyle w:val="1285"/>
            <w:pBdr/>
            <w:spacing/>
            <w:ind/>
            <w:jc w:val="right"/>
            <w:rPr/>
          </w:pPr>
          <w:r>
            <w:t xml:space="preserve">&lt;mes / ano&gt;</w:t>
          </w:r>
          <w:r/>
        </w:p>
      </w:tc>
    </w:tr>
  </w:tbl>
  <w:p>
    <w:pPr>
      <w:pStyle w:val="1285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86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6487"/>
      <w:gridCol w:w="2799"/>
    </w:tblGrid>
    <w:tr>
      <w:trPr/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6487" w:type="dxa"/>
        </w:tcPr>
        <w:p>
          <w:pPr>
            <w:pStyle w:val="1285"/>
            <w:pBdr/>
            <w:spacing/>
            <w:ind/>
            <w:rPr/>
          </w:pPr>
          <w:r>
            <w:t xml:space="preserve">Versão &lt;x.y&gt;</w:t>
          </w:r>
          <w:r/>
        </w:p>
      </w:tc>
      <w:tc>
        <w:tcPr>
          <w:tcBorders>
            <w:top w:val="singl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799" w:type="dxa"/>
        </w:tcPr>
        <w:p>
          <w:pPr>
            <w:pStyle w:val="1285"/>
            <w:pBdr/>
            <w:spacing/>
            <w:ind/>
            <w:jc w:val="right"/>
            <w:rPr/>
          </w:pPr>
          <w:r>
            <w:t xml:space="preserve">&lt;mes / ano&gt;</w:t>
          </w:r>
          <w:r/>
        </w:p>
      </w:tc>
    </w:tr>
  </w:tbl>
  <w:p>
    <w:pPr>
      <w:pStyle w:val="12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82"/>
      <w:pBdr/>
      <w:spacing/>
      <w:ind/>
      <w:rPr/>
    </w:pPr>
    <w:r>
      <w:rPr>
        <w:rStyle w:val="1335"/>
      </w:rPr>
      <w:t xml:space="preserve">Documento de Requisitos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42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4621"/>
      <w:gridCol w:w="4621"/>
    </w:tblGrid>
    <w:tr>
      <w:trPr/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rPr/>
          </w:pPr>
          <w:r>
            <w:rPr>
              <w:rStyle w:val="1335"/>
            </w:rPr>
            <w:t xml:space="preserve">Documento de Requisitos</w: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jc w:val="right"/>
            <w:rPr/>
          </w:pPr>
          <w:r>
            <w:rPr>
              <w:rStyle w:val="1335"/>
            </w:rPr>
            <w:t xml:space="preserve">Introdução – P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2</w:t>
          </w:r>
          <w:r>
            <w:rPr>
              <w:rStyle w:val="1335"/>
              <w:lang w:eastAsia="en-US"/>
            </w:rPr>
            <w:fldChar w:fldCharType="end"/>
          </w:r>
          <w:r>
            <w:rPr>
              <w:rStyle w:val="1335"/>
              <w:lang w:eastAsia="en-US"/>
            </w:rPr>
            <w:t xml:space="preserve"> / 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2</w:t>
          </w:r>
          <w:r>
            <w:rPr>
              <w:rStyle w:val="1335"/>
              <w:lang w:eastAsia="en-US"/>
            </w:rPr>
            <w:fldChar w:fldCharType="end"/>
          </w:r>
          <w:r/>
        </w:p>
      </w:tc>
    </w:tr>
  </w:tbl>
  <w:p>
    <w:pPr>
      <w:pStyle w:val="128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42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4621"/>
      <w:gridCol w:w="4621"/>
    </w:tblGrid>
    <w:tr>
      <w:trPr/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rPr/>
          </w:pPr>
          <w:r>
            <w:rPr>
              <w:rStyle w:val="1335"/>
            </w:rPr>
            <w:t xml:space="preserve">Documento de Requisitos</w: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jc w:val="right"/>
            <w:rPr/>
          </w:pPr>
          <w:r>
            <w:rPr>
              <w:rStyle w:val="1335"/>
            </w:rPr>
            <w:t xml:space="preserve">Descrição geral do sistema – C1. P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4</w:t>
          </w:r>
          <w:r>
            <w:rPr>
              <w:rStyle w:val="1335"/>
              <w:lang w:eastAsia="en-US"/>
            </w:rPr>
            <w:fldChar w:fldCharType="end"/>
          </w:r>
          <w:r>
            <w:rPr>
              <w:rStyle w:val="1335"/>
              <w:lang w:eastAsia="en-US"/>
            </w:rPr>
            <w:t xml:space="preserve"> / 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4</w:t>
          </w:r>
          <w:r>
            <w:rPr>
              <w:rStyle w:val="1335"/>
              <w:lang w:eastAsia="en-US"/>
            </w:rPr>
            <w:fldChar w:fldCharType="end"/>
          </w:r>
          <w:r/>
        </w:p>
      </w:tc>
    </w:tr>
  </w:tbl>
  <w:p>
    <w:pPr>
      <w:pStyle w:val="1282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42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4621"/>
      <w:gridCol w:w="4621"/>
    </w:tblGrid>
    <w:tr>
      <w:trPr/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rPr/>
          </w:pPr>
          <w:r>
            <w:rPr>
              <w:rStyle w:val="1335"/>
            </w:rPr>
            <w:t xml:space="preserve">Documento de Requisitos</w: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jc w:val="right"/>
            <w:rPr/>
          </w:pPr>
          <w:r>
            <w:rPr>
              <w:rStyle w:val="1335"/>
            </w:rPr>
            <w:t xml:space="preserve">Requisitos não funcionais – C3. P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2</w:t>
          </w:r>
          <w:r>
            <w:rPr>
              <w:rStyle w:val="1335"/>
              <w:lang w:eastAsia="en-US"/>
            </w:rPr>
            <w:fldChar w:fldCharType="end"/>
          </w:r>
          <w:r>
            <w:rPr>
              <w:rStyle w:val="1335"/>
              <w:lang w:eastAsia="en-US"/>
            </w:rPr>
            <w:t xml:space="preserve"> / 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2</w:t>
          </w:r>
          <w:r>
            <w:rPr>
              <w:rStyle w:val="1335"/>
              <w:lang w:eastAsia="en-US"/>
            </w:rPr>
            <w:fldChar w:fldCharType="end"/>
          </w:r>
          <w:r/>
        </w:p>
      </w:tc>
    </w:tr>
  </w:tbl>
  <w:p>
    <w:pPr>
      <w:pStyle w:val="1282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08" w:type="dxa"/>
      <w:tblW w:w="9242" w:type="dxa"/>
      <w:tblCellMar>
        <w:left w:w="10" w:type="dxa"/>
        <w:right w:w="10" w:type="dxa"/>
      </w:tblCellMar>
      <w:tblBorders/>
      <w:tblLayout w:type="fixed"/>
      <w:tblLook w:val="0000" w:firstRow="0" w:lastRow="0" w:firstColumn="0" w:lastColumn="0" w:noHBand="0" w:noVBand="0"/>
    </w:tblPr>
    <w:tblGrid>
      <w:gridCol w:w="4621"/>
      <w:gridCol w:w="4621"/>
    </w:tblGrid>
    <w:tr>
      <w:trPr/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rPr/>
          </w:pPr>
          <w:r>
            <w:rPr>
              <w:rStyle w:val="1335"/>
            </w:rPr>
            <w:t xml:space="preserve">Documento de Requisitos</w: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4621" w:type="dxa"/>
        </w:tcPr>
        <w:p>
          <w:pPr>
            <w:pStyle w:val="1282"/>
            <w:pBdr/>
            <w:spacing/>
            <w:ind/>
            <w:jc w:val="right"/>
            <w:rPr/>
          </w:pPr>
          <w:r>
            <w:rPr>
              <w:rStyle w:val="1335"/>
            </w:rPr>
            <w:t xml:space="preserve">Descrição da interface com o usuário – C4. P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4</w:t>
          </w:r>
          <w:r>
            <w:rPr>
              <w:rStyle w:val="1335"/>
              <w:lang w:eastAsia="en-US"/>
            </w:rPr>
            <w:fldChar w:fldCharType="end"/>
          </w:r>
          <w:r>
            <w:rPr>
              <w:rStyle w:val="1335"/>
              <w:lang w:eastAsia="en-US"/>
            </w:rPr>
            <w:t xml:space="preserve"> / </w:t>
          </w:r>
          <w:r>
            <w:rPr>
              <w:rStyle w:val="1335"/>
              <w:lang w:eastAsia="en-US"/>
            </w:rPr>
            <w:fldChar w:fldCharType="begin"/>
          </w:r>
          <w:r>
            <w:rPr>
              <w:rStyle w:val="1335"/>
              <w:lang w:eastAsia="en-US"/>
            </w:rPr>
            <w:instrText xml:space="preserve"> PAGE </w:instrText>
          </w:r>
          <w:r>
            <w:rPr>
              <w:rStyle w:val="1335"/>
              <w:lang w:eastAsia="en-US"/>
            </w:rPr>
            <w:fldChar w:fldCharType="separate"/>
          </w:r>
          <w:r>
            <w:rPr>
              <w:rStyle w:val="1335"/>
              <w:lang w:eastAsia="en-US"/>
            </w:rPr>
            <w:t xml:space="preserve">4</w:t>
          </w:r>
          <w:r>
            <w:rPr>
              <w:rStyle w:val="1335"/>
              <w:lang w:eastAsia="en-US"/>
            </w:rPr>
            <w:fldChar w:fldCharType="end"/>
          </w:r>
          <w:r/>
        </w:p>
      </w:tc>
    </w:tr>
  </w:tbl>
  <w:p>
    <w:pPr>
      <w:pStyle w:val="128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909F2"/>
    <w:styleLink w:val="1348"/>
    <w:lvl w:ilvl="0">
      <w:isLgl w:val="false"/>
      <w:lvlJc w:val="left"/>
      <w:lvlText w:val=""/>
      <w:numFmt w:val="bullet"/>
      <w:pPr>
        <w:pBdr/>
        <w:spacing/>
        <w:ind w:hanging="283" w:left="283"/>
      </w:pPr>
      <w:pStyle w:val="1295"/>
      <w:rPr>
        <w:rFonts w:ascii="Wingdings" w:hAnsi="Wingdings" w:cs="Wingdings"/>
      </w:rPr>
      <w:start w:val="0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1">
    <w:nsid w:val="13A016BF"/>
    <w:styleLink w:val="1344"/>
    <w:lvl w:ilvl="0">
      <w:isLgl w:val="false"/>
      <w:lvlJc w:val="left"/>
      <w:lvlText w:val=""/>
      <w:numFmt w:val="bullet"/>
      <w:pPr>
        <w:pBdr/>
        <w:spacing/>
        <w:ind w:hanging="283" w:left="283"/>
      </w:pPr>
      <w:pStyle w:val="1272"/>
      <w:rPr>
        <w:rFonts w:ascii="Symbol" w:hAnsi="Symbol" w:cs="Symbol"/>
      </w:rPr>
      <w:start w:val="0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2">
    <w:nsid w:val="1AC47AB4"/>
    <w:styleLink w:val="1347"/>
    <w:lvl w:ilvl="0">
      <w:isLgl w:val="false"/>
      <w:lvlJc w:val="left"/>
      <w:lvlText w:val=""/>
      <w:numFmt w:val="bullet"/>
      <w:pPr>
        <w:pBdr/>
        <w:spacing/>
        <w:ind w:hanging="283" w:left="283"/>
      </w:pPr>
      <w:pStyle w:val="1276"/>
      <w:rPr>
        <w:rFonts w:ascii="Symbol" w:hAnsi="Symbol" w:cs="Symbol"/>
      </w:rPr>
      <w:start w:val="0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3">
    <w:nsid w:val="2B314478"/>
    <w:styleLink w:val="1340"/>
    <w:lvl w:ilvl="0">
      <w:isLgl w:val="false"/>
      <w:lvlJc w:val="left"/>
      <w:lvlText w:val="%1"/>
      <w:numFmt w:val="none"/>
      <w:pPr>
        <w:pBdr/>
        <w:spacing/>
        <w:ind/>
      </w:pPr>
      <w:pStyle w:val="1306"/>
      <w:rPr/>
      <w:start w:val="1"/>
      <w:suff w:val="nothing"/>
    </w:lvl>
    <w:lvl w:ilvl="1">
      <w:isLgl w:val="false"/>
      <w:lvlJc w:val="left"/>
      <w:lvlText w:val="%2"/>
      <w:numFmt w:val="none"/>
      <w:pPr>
        <w:pBdr/>
        <w:spacing/>
        <w:ind/>
      </w:pPr>
      <w:rPr/>
      <w:start w:val="1"/>
      <w:suff w:val="nothing"/>
    </w:lvl>
    <w:lvl w:ilvl="2">
      <w:isLgl w:val="false"/>
      <w:lvlJc w:val="left"/>
      <w:lvlText w:val=""/>
      <w:numFmt w:val="bullet"/>
      <w:pPr>
        <w:pBdr/>
        <w:spacing/>
        <w:ind/>
      </w:pPr>
      <w:rPr>
        <w:rFonts w:ascii="Symbol" w:hAnsi="Symbol" w:cs="Symbol"/>
      </w:rPr>
      <w:start w:val="0"/>
      <w:suff w:val="tab"/>
    </w:lvl>
    <w:lvl w:ilvl="3">
      <w:isLgl w:val="false"/>
      <w:lvlJc w:val="left"/>
      <w:lvlText w:val="%1.%2.%3.%4.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4">
    <w:nsid w:val="313A3C13"/>
    <w:styleLink w:val="1341"/>
    <w:lvl w:ilvl="0">
      <w:isLgl w:val="false"/>
      <w:lvlJc w:val="left"/>
      <w:lvlText w:val=""/>
      <w:numFmt w:val="bullet"/>
      <w:pPr>
        <w:pBdr/>
        <w:spacing/>
        <w:ind w:hanging="360" w:left="360"/>
      </w:pPr>
      <w:pStyle w:val="1299"/>
      <w:rPr>
        <w:rFonts w:ascii="Symbol" w:hAnsi="Symbol" w:cs="Symbol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5">
    <w:nsid w:val="36B62E9F"/>
    <w:styleLink w:val="1343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34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6">
    <w:nsid w:val="4EF71590"/>
    <w:styleLink w:val="1345"/>
    <w:lvl w:ilvl="0">
      <w:isLgl w:val="false"/>
      <w:lvlJc w:val="left"/>
      <w:lvlText w:val="%1."/>
      <w:numFmt w:val="decimal"/>
      <w:pPr>
        <w:pBdr/>
        <w:spacing/>
        <w:ind w:hanging="283" w:left="283"/>
      </w:pPr>
      <w:pStyle w:val="127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7">
    <w:nsid w:val="70BE7E52"/>
    <w:styleLink w:val="1346"/>
    <w:lvl w:ilvl="0">
      <w:isLgl w:val="false"/>
      <w:lvlJc w:val="left"/>
      <w:lvlText w:val=""/>
      <w:numFmt w:val="bullet"/>
      <w:pPr>
        <w:pBdr/>
        <w:spacing/>
        <w:ind w:hanging="283" w:left="283"/>
      </w:pPr>
      <w:pStyle w:val="1275"/>
      <w:rPr>
        <w:rFonts w:ascii="Symbol" w:hAnsi="Symbol" w:cs="Symbol"/>
      </w:rPr>
      <w:start w:val="0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8">
    <w:nsid w:val="751E5CC0"/>
    <w:styleLink w:val="1342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342"/>
      <w:rPr>
        <w:rFonts w:ascii="Symbol" w:hAnsi="Symbol" w:cs="Symbol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9">
    <w:nsid w:val="797D15A5"/>
    <w:styleLink w:val="1257"/>
    <w:lvl w:ilvl="0">
      <w:isLgl w:val="false"/>
      <w:lvlJc w:val="left"/>
      <w:lvlText w:val="%1"/>
      <w:numFmt w:val="none"/>
      <w:pPr>
        <w:pBdr/>
        <w:spacing/>
        <w:ind/>
      </w:pPr>
      <w:pStyle w:val="1257"/>
      <w:rPr/>
      <w:start w:val="1"/>
      <w:suff w:val="tab"/>
    </w:lvl>
    <w:lvl w:ilvl="1">
      <w:isLgl w:val="false"/>
      <w:lvlJc w:val="left"/>
      <w:lvlText w:val="%2"/>
      <w:numFmt w:val="none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none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/>
      </w:pPr>
      <w:pStyle w:val="124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/>
      </w:pPr>
      <w:pStyle w:val="124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pStyle w:val="125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pStyle w:val="125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pStyle w:val="125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pStyle w:val="1253"/>
      <w:rPr/>
      <w:start w:val="1"/>
      <w:suff w:val="tab"/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8"/>
  </w:num>
  <w:num w:numId="5">
    <w:abstractNumId w:val="5"/>
  </w:num>
  <w:num w:numId="6">
    <w:abstractNumId w:val="1"/>
  </w:num>
  <w:num w:numId="7">
    <w:abstractNumId w:val="6"/>
  </w:num>
  <w:num w:numId="8">
    <w:abstractNumId w:val="7"/>
  </w:num>
  <w:num w:numId="9">
    <w:abstractNumId w:val="2"/>
  </w:num>
  <w:num w:numId="10">
    <w:abstractNumId w:val="0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70">
    <w:name w:val="Table Grid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Table Grid Light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Plain Table 1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Plain Table 2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Plain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Plain Table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Plain Table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1 Light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1 Light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1 Light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1 Light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1 Light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1 Light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1 Light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2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2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2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2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2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2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3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3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3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3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3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3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4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4 - Accent 1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4 - Accent 2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4 - Accent 3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4 - Accent 4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4 - Accent 5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4 - Accent 6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5 Dark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5 Dark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5 Dark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5 Dark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5 Dark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5 Dark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5 Dark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6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6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6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6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6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6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6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7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7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7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Grid Table 7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7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7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7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1 Light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1 Light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1 Light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1 Light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1 Light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1 Light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1 Light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2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2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2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2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2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2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3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3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3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3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3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3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4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4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4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4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4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4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5 Dark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5 Dark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5 Dark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5 Dark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5 Dark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5 Dark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5 Dark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6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6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6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6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6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6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6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7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7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7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st Table 7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7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7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7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ned - Accent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ned - Accent 1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ned - Accent 2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ned - Accent 3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ned - Accent 4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ned - Accent 5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ned - Accent 6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Bordered &amp; Lined - Accent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Bordered &amp; Lined - Accent 1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Bordered &amp; Lined - Accent 2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Bordered &amp; Lined - Accent 3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Bordered &amp; Lined - Accent 4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Bordered &amp; Lined - Accent 5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Bordered &amp; Lined - Accent 6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Bordered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Bordered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Bordered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Bordered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Bordered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Bordered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Bordered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96">
    <w:name w:val="Heading 1 Char"/>
    <w:basedOn w:val="1254"/>
    <w:link w:val="12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97">
    <w:name w:val="Heading 2 Char"/>
    <w:basedOn w:val="1254"/>
    <w:link w:val="12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98">
    <w:name w:val="Heading 3 Char"/>
    <w:basedOn w:val="1254"/>
    <w:link w:val="12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99">
    <w:name w:val="Heading 4 Char"/>
    <w:basedOn w:val="1254"/>
    <w:link w:val="12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00">
    <w:name w:val="Heading 5 Char"/>
    <w:basedOn w:val="1254"/>
    <w:link w:val="12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01">
    <w:name w:val="Heading 6 Char"/>
    <w:basedOn w:val="1254"/>
    <w:link w:val="12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02">
    <w:name w:val="Heading 7 Char"/>
    <w:basedOn w:val="1254"/>
    <w:link w:val="12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03">
    <w:name w:val="Heading 8 Char"/>
    <w:basedOn w:val="1254"/>
    <w:link w:val="12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04">
    <w:name w:val="Heading 9 Char"/>
    <w:basedOn w:val="1254"/>
    <w:link w:val="12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05">
    <w:name w:val="Title"/>
    <w:basedOn w:val="1244"/>
    <w:next w:val="1244"/>
    <w:link w:val="12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06">
    <w:name w:val="Title Char"/>
    <w:basedOn w:val="1254"/>
    <w:link w:val="12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07">
    <w:name w:val="Subtitle"/>
    <w:basedOn w:val="1244"/>
    <w:next w:val="1244"/>
    <w:link w:val="12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08">
    <w:name w:val="Subtitle Char"/>
    <w:basedOn w:val="1254"/>
    <w:link w:val="12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09">
    <w:name w:val="Quote"/>
    <w:basedOn w:val="1244"/>
    <w:next w:val="1244"/>
    <w:link w:val="12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10">
    <w:name w:val="Quote Char"/>
    <w:basedOn w:val="1254"/>
    <w:link w:val="12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11">
    <w:name w:val="List Paragraph"/>
    <w:basedOn w:val="1244"/>
    <w:uiPriority w:val="34"/>
    <w:qFormat/>
    <w:pPr>
      <w:pBdr/>
      <w:spacing/>
      <w:ind w:left="720"/>
      <w:contextualSpacing w:val="true"/>
    </w:pPr>
  </w:style>
  <w:style w:type="character" w:styleId="1212">
    <w:name w:val="Intense Emphasis"/>
    <w:basedOn w:val="12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13">
    <w:name w:val="Intense Quote"/>
    <w:basedOn w:val="1244"/>
    <w:next w:val="1244"/>
    <w:link w:val="12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14">
    <w:name w:val="Intense Quote Char"/>
    <w:basedOn w:val="1254"/>
    <w:link w:val="12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15">
    <w:name w:val="Intense Reference"/>
    <w:basedOn w:val="12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16">
    <w:name w:val="No Spacing"/>
    <w:basedOn w:val="1244"/>
    <w:uiPriority w:val="1"/>
    <w:qFormat/>
    <w:pPr>
      <w:pBdr/>
      <w:spacing w:after="0" w:line="240" w:lineRule="auto"/>
      <w:ind/>
    </w:pPr>
  </w:style>
  <w:style w:type="character" w:styleId="1217">
    <w:name w:val="Subtle Emphasis"/>
    <w:basedOn w:val="12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18">
    <w:name w:val="Emphasis"/>
    <w:basedOn w:val="1254"/>
    <w:uiPriority w:val="20"/>
    <w:qFormat/>
    <w:pPr>
      <w:pBdr/>
      <w:spacing/>
      <w:ind/>
    </w:pPr>
    <w:rPr>
      <w:i/>
      <w:iCs/>
    </w:rPr>
  </w:style>
  <w:style w:type="character" w:styleId="1219">
    <w:name w:val="Strong"/>
    <w:basedOn w:val="1254"/>
    <w:uiPriority w:val="22"/>
    <w:qFormat/>
    <w:pPr>
      <w:pBdr/>
      <w:spacing/>
      <w:ind/>
    </w:pPr>
    <w:rPr>
      <w:b/>
      <w:bCs/>
    </w:rPr>
  </w:style>
  <w:style w:type="character" w:styleId="1220">
    <w:name w:val="Subtle Reference"/>
    <w:basedOn w:val="12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21">
    <w:name w:val="Book Title"/>
    <w:basedOn w:val="12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22">
    <w:name w:val="Header Char"/>
    <w:basedOn w:val="1254"/>
    <w:link w:val="1282"/>
    <w:uiPriority w:val="99"/>
    <w:pPr>
      <w:pBdr/>
      <w:spacing/>
      <w:ind/>
    </w:pPr>
  </w:style>
  <w:style w:type="character" w:styleId="1223">
    <w:name w:val="Footer Char"/>
    <w:basedOn w:val="1254"/>
    <w:link w:val="1285"/>
    <w:uiPriority w:val="99"/>
    <w:pPr>
      <w:pBdr/>
      <w:spacing/>
      <w:ind/>
    </w:pPr>
  </w:style>
  <w:style w:type="paragraph" w:styleId="1224">
    <w:name w:val="footnote text"/>
    <w:basedOn w:val="1244"/>
    <w:link w:val="12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5">
    <w:name w:val="Footnote Text Char"/>
    <w:basedOn w:val="1254"/>
    <w:link w:val="1224"/>
    <w:uiPriority w:val="99"/>
    <w:semiHidden/>
    <w:pPr>
      <w:pBdr/>
      <w:spacing/>
      <w:ind/>
    </w:pPr>
    <w:rPr>
      <w:sz w:val="20"/>
      <w:szCs w:val="20"/>
    </w:rPr>
  </w:style>
  <w:style w:type="character" w:styleId="1226">
    <w:name w:val="footnote reference"/>
    <w:basedOn w:val="1254"/>
    <w:uiPriority w:val="99"/>
    <w:semiHidden/>
    <w:unhideWhenUsed/>
    <w:pPr>
      <w:pBdr/>
      <w:spacing/>
      <w:ind/>
    </w:pPr>
    <w:rPr>
      <w:vertAlign w:val="superscript"/>
    </w:rPr>
  </w:style>
  <w:style w:type="paragraph" w:styleId="1227">
    <w:name w:val="endnote text"/>
    <w:basedOn w:val="1244"/>
    <w:link w:val="12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8">
    <w:name w:val="Endnote Text Char"/>
    <w:basedOn w:val="1254"/>
    <w:link w:val="1227"/>
    <w:uiPriority w:val="99"/>
    <w:semiHidden/>
    <w:pPr>
      <w:pBdr/>
      <w:spacing/>
      <w:ind/>
    </w:pPr>
    <w:rPr>
      <w:sz w:val="20"/>
      <w:szCs w:val="20"/>
    </w:rPr>
  </w:style>
  <w:style w:type="character" w:styleId="1229">
    <w:name w:val="endnote reference"/>
    <w:basedOn w:val="1254"/>
    <w:uiPriority w:val="99"/>
    <w:semiHidden/>
    <w:unhideWhenUsed/>
    <w:pPr>
      <w:pBdr/>
      <w:spacing/>
      <w:ind/>
    </w:pPr>
    <w:rPr>
      <w:vertAlign w:val="superscript"/>
    </w:rPr>
  </w:style>
  <w:style w:type="character" w:styleId="1230">
    <w:name w:val="Hyperlink"/>
    <w:basedOn w:val="12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31">
    <w:name w:val="FollowedHyperlink"/>
    <w:basedOn w:val="12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32">
    <w:name w:val="toc 1"/>
    <w:basedOn w:val="1244"/>
    <w:next w:val="1244"/>
    <w:uiPriority w:val="39"/>
    <w:unhideWhenUsed/>
    <w:pPr>
      <w:pBdr/>
      <w:spacing w:after="100"/>
      <w:ind/>
    </w:pPr>
  </w:style>
  <w:style w:type="paragraph" w:styleId="1233">
    <w:name w:val="toc 2"/>
    <w:basedOn w:val="1244"/>
    <w:next w:val="1244"/>
    <w:uiPriority w:val="39"/>
    <w:unhideWhenUsed/>
    <w:pPr>
      <w:pBdr/>
      <w:spacing w:after="100"/>
      <w:ind w:left="220"/>
    </w:pPr>
  </w:style>
  <w:style w:type="paragraph" w:styleId="1234">
    <w:name w:val="toc 3"/>
    <w:basedOn w:val="1244"/>
    <w:next w:val="1244"/>
    <w:uiPriority w:val="39"/>
    <w:unhideWhenUsed/>
    <w:pPr>
      <w:pBdr/>
      <w:spacing w:after="100"/>
      <w:ind w:left="440"/>
    </w:pPr>
  </w:style>
  <w:style w:type="paragraph" w:styleId="1235">
    <w:name w:val="toc 4"/>
    <w:basedOn w:val="1244"/>
    <w:next w:val="1244"/>
    <w:uiPriority w:val="39"/>
    <w:unhideWhenUsed/>
    <w:pPr>
      <w:pBdr/>
      <w:spacing w:after="100"/>
      <w:ind w:left="660"/>
    </w:pPr>
  </w:style>
  <w:style w:type="paragraph" w:styleId="1236">
    <w:name w:val="toc 5"/>
    <w:basedOn w:val="1244"/>
    <w:next w:val="1244"/>
    <w:uiPriority w:val="39"/>
    <w:unhideWhenUsed/>
    <w:pPr>
      <w:pBdr/>
      <w:spacing w:after="100"/>
      <w:ind w:left="880"/>
    </w:pPr>
  </w:style>
  <w:style w:type="paragraph" w:styleId="1237">
    <w:name w:val="toc 6"/>
    <w:basedOn w:val="1244"/>
    <w:next w:val="1244"/>
    <w:uiPriority w:val="39"/>
    <w:unhideWhenUsed/>
    <w:pPr>
      <w:pBdr/>
      <w:spacing w:after="100"/>
      <w:ind w:left="1100"/>
    </w:pPr>
  </w:style>
  <w:style w:type="paragraph" w:styleId="1238">
    <w:name w:val="toc 7"/>
    <w:basedOn w:val="1244"/>
    <w:next w:val="1244"/>
    <w:uiPriority w:val="39"/>
    <w:unhideWhenUsed/>
    <w:pPr>
      <w:pBdr/>
      <w:spacing w:after="100"/>
      <w:ind w:left="1320"/>
    </w:pPr>
  </w:style>
  <w:style w:type="paragraph" w:styleId="1239">
    <w:name w:val="toc 8"/>
    <w:basedOn w:val="1244"/>
    <w:next w:val="1244"/>
    <w:uiPriority w:val="39"/>
    <w:unhideWhenUsed/>
    <w:pPr>
      <w:pBdr/>
      <w:spacing w:after="100"/>
      <w:ind w:left="1540"/>
    </w:pPr>
  </w:style>
  <w:style w:type="paragraph" w:styleId="1240">
    <w:name w:val="toc 9"/>
    <w:basedOn w:val="1244"/>
    <w:next w:val="1244"/>
    <w:uiPriority w:val="39"/>
    <w:unhideWhenUsed/>
    <w:pPr>
      <w:pBdr/>
      <w:spacing w:after="100"/>
      <w:ind w:left="1760"/>
    </w:pPr>
  </w:style>
  <w:style w:type="character" w:styleId="1241">
    <w:name w:val="Placeholder Text"/>
    <w:basedOn w:val="1254"/>
    <w:uiPriority w:val="99"/>
    <w:semiHidden/>
    <w:pPr>
      <w:pBdr/>
      <w:spacing/>
      <w:ind/>
    </w:pPr>
    <w:rPr>
      <w:color w:val="666666"/>
    </w:rPr>
  </w:style>
  <w:style w:type="paragraph" w:styleId="1242">
    <w:name w:val="TOC Heading"/>
    <w:uiPriority w:val="39"/>
    <w:unhideWhenUsed/>
    <w:pPr>
      <w:pBdr/>
      <w:spacing/>
      <w:ind/>
    </w:pPr>
  </w:style>
  <w:style w:type="paragraph" w:styleId="1243">
    <w:name w:val="table of figures"/>
    <w:basedOn w:val="1244"/>
    <w:next w:val="1244"/>
    <w:uiPriority w:val="99"/>
    <w:unhideWhenUsed/>
    <w:pPr>
      <w:pBdr/>
      <w:spacing w:after="0" w:afterAutospacing="0"/>
      <w:ind/>
    </w:pPr>
  </w:style>
  <w:style w:type="paragraph" w:styleId="1244" w:default="1">
    <w:name w:val="Normal"/>
    <w:qFormat/>
    <w:pPr>
      <w:pBdr/>
      <w:spacing/>
      <w:ind/>
    </w:pPr>
  </w:style>
  <w:style w:type="paragraph" w:styleId="1245">
    <w:name w:val="Heading 1"/>
    <w:basedOn w:val="1258"/>
    <w:next w:val="1264"/>
    <w:pPr>
      <w:keepNext w:val="true"/>
      <w:pBdr/>
      <w:spacing w:after="480"/>
      <w:ind/>
      <w:jc w:val="right"/>
      <w:outlineLvl w:val="0"/>
    </w:pPr>
    <w:rPr>
      <w:rFonts w:ascii="Arial" w:hAnsi="Arial" w:eastAsia="Arial" w:cs="Arial"/>
      <w:b/>
      <w:sz w:val="40"/>
    </w:rPr>
  </w:style>
  <w:style w:type="paragraph" w:styleId="1246">
    <w:name w:val="Heading 2"/>
    <w:next w:val="1264"/>
    <w:pPr>
      <w:keepNext w:val="true"/>
      <w:widowControl w:val="true"/>
      <w:pBdr/>
      <w:shd w:val="clear" w:color="auto" w:fill="cccccc"/>
      <w:spacing w:after="120" w:before="360"/>
      <w:ind/>
      <w:outlineLvl w:val="1"/>
    </w:pPr>
    <w:rPr>
      <w:rFonts w:ascii="Arial" w:hAnsi="Arial" w:eastAsia="Times New Roman" w:cs="Arial"/>
      <w:b/>
      <w:sz w:val="28"/>
      <w:szCs w:val="20"/>
      <w:lang w:bidi="ar-SA"/>
    </w:rPr>
  </w:style>
  <w:style w:type="paragraph" w:styleId="1247">
    <w:name w:val="Heading 3"/>
    <w:next w:val="1264"/>
    <w:pPr>
      <w:keepNext w:val="true"/>
      <w:widowControl w:val="true"/>
      <w:pBdr/>
      <w:spacing w:after="60" w:before="240"/>
      <w:ind/>
      <w:outlineLvl w:val="2"/>
    </w:pPr>
    <w:rPr>
      <w:rFonts w:ascii="Arial" w:hAnsi="Arial" w:eastAsia="Times New Roman" w:cs="Arial"/>
      <w:b/>
      <w:szCs w:val="20"/>
      <w:lang w:bidi="ar-SA"/>
    </w:rPr>
  </w:style>
  <w:style w:type="paragraph" w:styleId="1248">
    <w:name w:val="Heading 4"/>
    <w:basedOn w:val="1258"/>
    <w:next w:val="1258"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rFonts w:ascii="Arial" w:hAnsi="Arial" w:eastAsia="Arial" w:cs="Arial"/>
      <w:b/>
    </w:rPr>
  </w:style>
  <w:style w:type="paragraph" w:styleId="1249">
    <w:name w:val="Heading 5"/>
    <w:basedOn w:val="1258"/>
    <w:next w:val="1258"/>
    <w:pPr>
      <w:numPr>
        <w:ilvl w:val="4"/>
        <w:numId w:val="1"/>
      </w:numPr>
      <w:pBdr/>
      <w:spacing w:after="60" w:before="240"/>
      <w:ind/>
      <w:outlineLvl w:val="4"/>
    </w:pPr>
    <w:rPr>
      <w:rFonts w:ascii="Arial" w:hAnsi="Arial" w:eastAsia="Arial" w:cs="Arial"/>
      <w:sz w:val="22"/>
    </w:rPr>
  </w:style>
  <w:style w:type="paragraph" w:styleId="1250">
    <w:name w:val="Heading 6"/>
    <w:basedOn w:val="1258"/>
    <w:next w:val="1258"/>
    <w:pPr>
      <w:numPr>
        <w:ilvl w:val="5"/>
        <w:numId w:val="1"/>
      </w:numPr>
      <w:pBdr/>
      <w:spacing w:after="60" w:before="240"/>
      <w:ind/>
      <w:outlineLvl w:val="5"/>
    </w:pPr>
    <w:rPr>
      <w:i/>
      <w:sz w:val="22"/>
    </w:rPr>
  </w:style>
  <w:style w:type="paragraph" w:styleId="1251">
    <w:name w:val="Heading 7"/>
    <w:basedOn w:val="1258"/>
    <w:next w:val="1258"/>
    <w:pPr>
      <w:numPr>
        <w:ilvl w:val="6"/>
        <w:numId w:val="1"/>
      </w:numPr>
      <w:pBdr/>
      <w:spacing w:after="60" w:before="240"/>
      <w:ind/>
      <w:outlineLvl w:val="6"/>
    </w:pPr>
    <w:rPr>
      <w:rFonts w:ascii="Arial" w:hAnsi="Arial" w:eastAsia="Arial" w:cs="Arial"/>
    </w:rPr>
  </w:style>
  <w:style w:type="paragraph" w:styleId="1252">
    <w:name w:val="Heading 8"/>
    <w:basedOn w:val="1258"/>
    <w:next w:val="1258"/>
    <w:pPr>
      <w:numPr>
        <w:ilvl w:val="7"/>
        <w:numId w:val="1"/>
      </w:numPr>
      <w:pBdr/>
      <w:spacing w:after="60" w:before="240"/>
      <w:ind/>
      <w:outlineLvl w:val="7"/>
    </w:pPr>
    <w:rPr>
      <w:rFonts w:ascii="Arial" w:hAnsi="Arial" w:eastAsia="Arial" w:cs="Arial"/>
      <w:i/>
    </w:rPr>
  </w:style>
  <w:style w:type="paragraph" w:styleId="1253">
    <w:name w:val="Heading 9"/>
    <w:basedOn w:val="1258"/>
    <w:next w:val="1258"/>
    <w:pPr>
      <w:numPr>
        <w:ilvl w:val="8"/>
        <w:numId w:val="1"/>
      </w:numPr>
      <w:pBdr/>
      <w:spacing w:after="60" w:before="240"/>
      <w:ind/>
      <w:outlineLvl w:val="8"/>
    </w:pPr>
    <w:rPr>
      <w:rFonts w:ascii="Arial" w:hAnsi="Arial" w:eastAsia="Arial" w:cs="Arial"/>
      <w:b/>
      <w:i/>
      <w:sz w:val="18"/>
    </w:rPr>
  </w:style>
  <w:style w:type="character" w:styleId="1254" w:default="1">
    <w:name w:val="Default Paragraph Font"/>
    <w:uiPriority w:val="1"/>
    <w:semiHidden/>
    <w:unhideWhenUsed/>
    <w:pPr>
      <w:pBdr/>
      <w:spacing/>
      <w:ind/>
    </w:pPr>
  </w:style>
  <w:style w:type="table" w:styleId="12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6" w:default="1">
    <w:name w:val="No List"/>
    <w:uiPriority w:val="99"/>
    <w:semiHidden/>
    <w:unhideWhenUsed/>
    <w:pPr>
      <w:pBdr/>
      <w:spacing/>
      <w:ind/>
    </w:pPr>
  </w:style>
  <w:style w:type="numbering" w:styleId="1257" w:customStyle="1">
    <w:name w:val="Outline"/>
    <w:basedOn w:val="1256"/>
    <w:pPr>
      <w:numPr>
        <w:numId w:val="1"/>
      </w:numPr>
      <w:pBdr/>
      <w:spacing/>
      <w:ind/>
    </w:pPr>
  </w:style>
  <w:style w:type="paragraph" w:styleId="1258" w:customStyle="1">
    <w:name w:val="Standard"/>
    <w:pPr>
      <w:widowControl w:val="true"/>
      <w:pBdr/>
      <w:spacing/>
      <w:ind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1259" w:customStyle="1">
    <w:name w:val="Heading"/>
    <w:basedOn w:val="1258"/>
    <w:next w:val="1260"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260" w:customStyle="1">
    <w:name w:val="Text body"/>
    <w:basedOn w:val="1258"/>
    <w:pPr>
      <w:pBdr/>
      <w:spacing w:after="140" w:line="276" w:lineRule="auto"/>
      <w:ind/>
    </w:pPr>
  </w:style>
  <w:style w:type="paragraph" w:styleId="1261">
    <w:name w:val="List"/>
    <w:basedOn w:val="1260"/>
    <w:pPr>
      <w:pBdr/>
      <w:spacing/>
      <w:ind/>
    </w:pPr>
    <w:rPr>
      <w:rFonts w:cs="Noto Sans Devanagari"/>
    </w:rPr>
  </w:style>
  <w:style w:type="paragraph" w:styleId="1262">
    <w:name w:val="Caption"/>
    <w:basedOn w:val="1258"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263" w:customStyle="1">
    <w:name w:val="Index"/>
    <w:basedOn w:val="1258"/>
    <w:pPr>
      <w:suppressLineNumbers w:val="true"/>
      <w:pBdr/>
      <w:spacing/>
      <w:ind/>
    </w:pPr>
    <w:rPr>
      <w:rFonts w:cs="Noto Sans Devanagari"/>
    </w:rPr>
  </w:style>
  <w:style w:type="paragraph" w:styleId="1264" w:customStyle="1">
    <w:name w:val="Texto Normal"/>
    <w:pPr>
      <w:widowControl w:val="true"/>
      <w:pBdr/>
      <w:spacing w:after="60" w:before="60"/>
      <w:ind w:left="578"/>
      <w:jc w:val="both"/>
    </w:pPr>
    <w:rPr>
      <w:rFonts w:ascii="Times New Roman" w:hAnsi="Times New Roman" w:eastAsia="Times New Roman" w:cs="Times New Roman"/>
      <w:sz w:val="22"/>
      <w:szCs w:val="20"/>
      <w:lang w:bidi="ar-SA"/>
    </w:rPr>
  </w:style>
  <w:style w:type="paragraph" w:styleId="1265" w:customStyle="1">
    <w:name w:val="Corpo Único"/>
    <w:pPr>
      <w:widowControl w:val="true"/>
      <w:pBdr/>
      <w:spacing w:after="60" w:before="60"/>
      <w:ind w:left="720"/>
    </w:pPr>
    <w:rPr>
      <w:rFonts w:ascii="Arial" w:hAnsi="Arial" w:eastAsia="Times New Roman" w:cs="Arial"/>
      <w:color w:val="000000"/>
      <w:sz w:val="20"/>
      <w:szCs w:val="20"/>
      <w:lang w:val="en-US" w:bidi="ar-SA"/>
    </w:rPr>
  </w:style>
  <w:style w:type="paragraph" w:styleId="1266" w:customStyle="1">
    <w:name w:val="Capítulo"/>
    <w:next w:val="1264"/>
    <w:pPr>
      <w:keepNext w:val="true"/>
      <w:widowControl w:val="true"/>
      <w:pBdr/>
      <w:spacing w:after="480"/>
      <w:ind/>
      <w:jc w:val="right"/>
    </w:pPr>
    <w:rPr>
      <w:rFonts w:ascii="Arial" w:hAnsi="Arial" w:eastAsia="Times New Roman" w:cs="Arial"/>
      <w:b/>
      <w:sz w:val="40"/>
      <w:szCs w:val="20"/>
      <w:lang w:bidi="ar-SA"/>
    </w:rPr>
  </w:style>
  <w:style w:type="paragraph" w:styleId="1267" w:customStyle="1">
    <w:name w:val="Sumário - Capítulo"/>
    <w:pPr>
      <w:widowControl w:val="true"/>
      <w:pBdr/>
      <w:spacing w:after="480"/>
      <w:ind/>
      <w:jc w:val="right"/>
    </w:pPr>
    <w:rPr>
      <w:rFonts w:ascii="Arial" w:hAnsi="Arial" w:eastAsia="Times New Roman" w:cs="Arial"/>
      <w:b/>
      <w:sz w:val="40"/>
      <w:szCs w:val="20"/>
      <w:lang w:bidi="ar-SA"/>
    </w:rPr>
  </w:style>
  <w:style w:type="paragraph" w:styleId="1268" w:customStyle="1">
    <w:name w:val="Sumário - Item"/>
    <w:basedOn w:val="1267"/>
    <w:pPr>
      <w:pBdr/>
      <w:spacing w:after="60" w:before="60"/>
      <w:ind w:left="1152"/>
    </w:pPr>
    <w:rPr>
      <w:sz w:val="20"/>
    </w:rPr>
  </w:style>
  <w:style w:type="paragraph" w:styleId="1269" w:customStyle="1">
    <w:name w:val="Sumário - Subitem"/>
    <w:basedOn w:val="1268"/>
    <w:pPr>
      <w:pBdr/>
      <w:spacing w:after="0" w:before="0"/>
      <w:ind w:left="1728"/>
    </w:pPr>
  </w:style>
  <w:style w:type="paragraph" w:styleId="1270" w:customStyle="1">
    <w:name w:val="Título - Item"/>
    <w:next w:val="1264"/>
    <w:pPr>
      <w:widowControl w:val="true"/>
      <w:pBdr/>
      <w:spacing w:before="60"/>
      <w:ind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1271" w:customStyle="1">
    <w:name w:val="Numerada"/>
    <w:next w:val="1264"/>
    <w:pPr>
      <w:widowControl w:val="true"/>
      <w:pBdr/>
      <w:spacing w:after="120" w:before="240"/>
      <w:ind/>
    </w:pPr>
    <w:rPr>
      <w:rFonts w:ascii="Times New Roman" w:hAnsi="Times New Roman" w:eastAsia="Times New Roman" w:cs="Times New Roman"/>
      <w:sz w:val="22"/>
      <w:szCs w:val="20"/>
      <w:lang w:bidi="ar-SA"/>
    </w:rPr>
  </w:style>
  <w:style w:type="paragraph" w:styleId="1272" w:customStyle="1">
    <w:name w:val="Com marcadores 3"/>
    <w:pPr>
      <w:widowControl w:val="true"/>
      <w:numPr>
        <w:numId w:val="6"/>
      </w:numPr>
      <w:pBdr/>
      <w:spacing/>
      <w:ind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1273" w:customStyle="1">
    <w:name w:val="Título - Subitem"/>
    <w:next w:val="1264"/>
    <w:pPr>
      <w:keepNext w:val="true"/>
      <w:widowControl w:val="true"/>
      <w:numPr>
        <w:numId w:val="7"/>
      </w:numPr>
      <w:pBdr/>
      <w:spacing w:after="120" w:before="240"/>
      <w:ind/>
    </w:pPr>
    <w:rPr>
      <w:rFonts w:ascii="Arial" w:hAnsi="Arial" w:eastAsia="Times New Roman" w:cs="Arial"/>
      <w:b/>
      <w:szCs w:val="20"/>
      <w:lang w:bidi="ar-SA"/>
    </w:rPr>
  </w:style>
  <w:style w:type="paragraph" w:styleId="1274" w:customStyle="1">
    <w:name w:val="Título Figura"/>
    <w:next w:val="1264"/>
    <w:pPr>
      <w:keepNext w:val="true"/>
      <w:widowControl w:val="true"/>
      <w:pBdr/>
      <w:spacing w:after="60" w:before="240"/>
      <w:ind/>
      <w:jc w:val="center"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1275" w:customStyle="1">
    <w:name w:val="Bullet 1"/>
    <w:pPr>
      <w:widowControl w:val="true"/>
      <w:numPr>
        <w:numId w:val="8"/>
      </w:numPr>
      <w:pBdr/>
      <w:spacing/>
      <w:ind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1276" w:customStyle="1">
    <w:name w:val="Bullet 2"/>
    <w:pPr>
      <w:widowControl w:val="true"/>
      <w:numPr>
        <w:numId w:val="9"/>
      </w:numPr>
      <w:pBdr/>
      <w:spacing w:after="60"/>
      <w:ind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1277" w:customStyle="1">
    <w:name w:val="Título Capa"/>
    <w:next w:val="1278"/>
    <w:pPr>
      <w:widowControl w:val="true"/>
      <w:pBdr/>
      <w:spacing w:after="6840" w:before="6000"/>
      <w:ind/>
      <w:jc w:val="center"/>
    </w:pPr>
    <w:rPr>
      <w:rFonts w:ascii="Arial Black" w:hAnsi="Arial Black" w:eastAsia="Times New Roman" w:cs="Arial Black"/>
      <w:color w:val="0000ff"/>
      <w:sz w:val="48"/>
      <w:szCs w:val="20"/>
      <w:lang w:bidi="ar-SA"/>
    </w:rPr>
  </w:style>
  <w:style w:type="paragraph" w:styleId="1278" w:customStyle="1">
    <w:name w:val="Versão"/>
    <w:pPr>
      <w:widowControl w:val="true"/>
      <w:pBdr/>
      <w:spacing/>
      <w:ind/>
      <w:jc w:val="center"/>
    </w:pPr>
    <w:rPr>
      <w:rFonts w:ascii="Arial" w:hAnsi="Arial" w:eastAsia="Times New Roman" w:cs="Arial"/>
      <w:szCs w:val="20"/>
      <w:lang w:bidi="ar-SA"/>
    </w:rPr>
  </w:style>
  <w:style w:type="paragraph" w:styleId="1279" w:customStyle="1">
    <w:name w:val="Objeto"/>
    <w:next w:val="1264"/>
    <w:pPr>
      <w:keepNext w:val="true"/>
      <w:widowControl w:val="true"/>
      <w:pBdr/>
      <w:shd w:val="clear" w:color="auto" w:fill="cccccc"/>
      <w:spacing w:after="120" w:before="360"/>
      <w:ind/>
    </w:pPr>
    <w:rPr>
      <w:rFonts w:ascii="Arial" w:hAnsi="Arial" w:eastAsia="Times New Roman" w:cs="Arial"/>
      <w:b/>
      <w:color w:val="000000"/>
      <w:sz w:val="28"/>
      <w:szCs w:val="20"/>
      <w:lang w:val="en-US" w:bidi="ar-SA"/>
    </w:rPr>
  </w:style>
  <w:style w:type="paragraph" w:styleId="1280" w:customStyle="1">
    <w:name w:val="Item"/>
    <w:pPr>
      <w:widowControl w:val="true"/>
      <w:pBdr/>
      <w:spacing/>
      <w:ind w:left="576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1281" w:customStyle="1">
    <w:name w:val="Header and Footer"/>
    <w:basedOn w:val="1258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1282">
    <w:name w:val="Header"/>
    <w:basedOn w:val="1258"/>
    <w:pPr>
      <w:pBdr/>
      <w:tabs>
        <w:tab w:val="center" w:leader="none" w:pos="4320"/>
        <w:tab w:val="right" w:leader="none" w:pos="8640"/>
      </w:tabs>
      <w:spacing/>
      <w:ind/>
    </w:pPr>
    <w:rPr>
      <w:rFonts w:ascii="Arial" w:hAnsi="Arial" w:eastAsia="Arial" w:cs="Arial"/>
      <w:sz w:val="16"/>
    </w:rPr>
  </w:style>
  <w:style w:type="paragraph" w:styleId="1283" w:customStyle="1">
    <w:name w:val="Título Capa 2"/>
    <w:pPr>
      <w:widowControl w:val="true"/>
      <w:pBdr/>
      <w:spacing w:after="6280" w:before="5760"/>
      <w:ind/>
      <w:jc w:val="center"/>
    </w:pPr>
    <w:rPr>
      <w:rFonts w:ascii="Arial" w:hAnsi="Arial" w:eastAsia="Times New Roman" w:cs="Arial"/>
      <w:b/>
      <w:color w:val="0000ff"/>
      <w:sz w:val="56"/>
      <w:szCs w:val="20"/>
      <w:lang w:bidi="ar-SA"/>
    </w:rPr>
  </w:style>
  <w:style w:type="paragraph" w:styleId="1284" w:customStyle="1">
    <w:name w:val="Título - Subitem sem numeração"/>
    <w:next w:val="1264"/>
    <w:pPr>
      <w:widowControl w:val="true"/>
      <w:pBdr/>
      <w:spacing w:after="120" w:before="240"/>
      <w:ind w:left="576"/>
    </w:pPr>
    <w:rPr>
      <w:rFonts w:ascii="Arial" w:hAnsi="Arial" w:eastAsia="Times New Roman" w:cs="Arial"/>
      <w:b/>
      <w:szCs w:val="20"/>
      <w:lang w:bidi="ar-SA"/>
    </w:rPr>
  </w:style>
  <w:style w:type="paragraph" w:styleId="1285">
    <w:name w:val="Footer"/>
    <w:basedOn w:val="1258"/>
    <w:pPr>
      <w:pBdr/>
      <w:tabs>
        <w:tab w:val="center" w:leader="none" w:pos="4320"/>
        <w:tab w:val="right" w:leader="none" w:pos="8640"/>
      </w:tabs>
      <w:spacing/>
      <w:ind/>
    </w:pPr>
    <w:rPr>
      <w:rFonts w:ascii="Arial" w:hAnsi="Arial" w:eastAsia="Arial" w:cs="Arial"/>
      <w:sz w:val="16"/>
    </w:rPr>
  </w:style>
  <w:style w:type="paragraph" w:styleId="1286" w:customStyle="1">
    <w:name w:val="Contents 1"/>
    <w:basedOn w:val="1258"/>
    <w:next w:val="1258"/>
    <w:pPr>
      <w:pBdr/>
      <w:tabs>
        <w:tab w:val="right" w:leader="dot" w:pos="9029"/>
      </w:tabs>
      <w:spacing w:before="360"/>
      <w:ind/>
    </w:pPr>
    <w:rPr>
      <w:rFonts w:ascii="Arial" w:hAnsi="Arial" w:eastAsia="Arial" w:cs="Arial"/>
      <w:b/>
      <w:caps/>
      <w:sz w:val="24"/>
    </w:rPr>
  </w:style>
  <w:style w:type="paragraph" w:styleId="1287" w:customStyle="1">
    <w:name w:val="Contents 2"/>
    <w:basedOn w:val="1258"/>
    <w:next w:val="1258"/>
    <w:pPr>
      <w:pBdr/>
      <w:tabs>
        <w:tab w:val="right" w:leader="dot" w:pos="9605"/>
      </w:tabs>
      <w:spacing w:after="60" w:before="240"/>
      <w:ind w:left="576"/>
    </w:pPr>
    <w:rPr>
      <w:rFonts w:ascii="Arial" w:hAnsi="Arial" w:eastAsia="Arial" w:cs="Arial"/>
      <w:b/>
    </w:rPr>
  </w:style>
  <w:style w:type="paragraph" w:styleId="1288" w:customStyle="1">
    <w:name w:val="Contents 3"/>
    <w:basedOn w:val="1258"/>
    <w:next w:val="1258"/>
    <w:pPr>
      <w:pBdr/>
      <w:tabs>
        <w:tab w:val="right" w:leader="dot" w:pos="10181"/>
      </w:tabs>
      <w:spacing w:after="60" w:before="60"/>
      <w:ind w:left="1152"/>
    </w:pPr>
    <w:rPr>
      <w:rFonts w:ascii="Arial" w:hAnsi="Arial" w:eastAsia="Arial" w:cs="Arial"/>
    </w:rPr>
  </w:style>
  <w:style w:type="paragraph" w:styleId="1289" w:customStyle="1">
    <w:name w:val="Contents 4"/>
    <w:basedOn w:val="1258"/>
    <w:next w:val="1258"/>
    <w:pPr>
      <w:pBdr/>
      <w:tabs>
        <w:tab w:val="right" w:leader="dot" w:pos="9429"/>
      </w:tabs>
      <w:spacing/>
      <w:ind w:left="400"/>
    </w:pPr>
  </w:style>
  <w:style w:type="paragraph" w:styleId="1290" w:customStyle="1">
    <w:name w:val="Contents 5"/>
    <w:basedOn w:val="1258"/>
    <w:next w:val="1258"/>
    <w:pPr>
      <w:pBdr/>
      <w:tabs>
        <w:tab w:val="right" w:leader="dot" w:pos="9629"/>
      </w:tabs>
      <w:spacing/>
      <w:ind w:left="600"/>
    </w:pPr>
  </w:style>
  <w:style w:type="paragraph" w:styleId="1291" w:customStyle="1">
    <w:name w:val="Contents 6"/>
    <w:basedOn w:val="1258"/>
    <w:next w:val="1258"/>
    <w:pPr>
      <w:pBdr/>
      <w:tabs>
        <w:tab w:val="right" w:leader="dot" w:pos="9829"/>
      </w:tabs>
      <w:spacing/>
      <w:ind w:left="800"/>
    </w:pPr>
  </w:style>
  <w:style w:type="paragraph" w:styleId="1292" w:customStyle="1">
    <w:name w:val="Contents 7"/>
    <w:basedOn w:val="1258"/>
    <w:next w:val="1258"/>
    <w:pPr>
      <w:pBdr/>
      <w:tabs>
        <w:tab w:val="right" w:leader="dot" w:pos="10029"/>
      </w:tabs>
      <w:spacing/>
      <w:ind w:left="1000"/>
    </w:pPr>
  </w:style>
  <w:style w:type="paragraph" w:styleId="1293" w:customStyle="1">
    <w:name w:val="Contents 8"/>
    <w:basedOn w:val="1258"/>
    <w:next w:val="1258"/>
    <w:pPr>
      <w:pBdr/>
      <w:tabs>
        <w:tab w:val="right" w:leader="dot" w:pos="10229"/>
      </w:tabs>
      <w:spacing/>
      <w:ind w:left="1200"/>
    </w:pPr>
  </w:style>
  <w:style w:type="paragraph" w:styleId="1294" w:customStyle="1">
    <w:name w:val="Contents 9"/>
    <w:basedOn w:val="1258"/>
    <w:next w:val="1258"/>
    <w:pPr>
      <w:pBdr/>
      <w:tabs>
        <w:tab w:val="right" w:leader="dot" w:pos="10429"/>
      </w:tabs>
      <w:spacing/>
      <w:ind w:left="1400"/>
    </w:pPr>
  </w:style>
  <w:style w:type="paragraph" w:styleId="1295" w:customStyle="1">
    <w:name w:val="Padrao"/>
    <w:pPr>
      <w:keepNext w:val="true"/>
      <w:widowControl w:val="true"/>
      <w:numPr>
        <w:numId w:val="10"/>
      </w:numPr>
      <w:pBdr/>
      <w:spacing w:after="240" w:before="240"/>
      <w:ind/>
    </w:pPr>
    <w:rPr>
      <w:rFonts w:ascii="Times New Roman" w:hAnsi="Times New Roman" w:eastAsia="Times New Roman" w:cs="Times New Roman"/>
      <w:b/>
      <w:color w:val="000000"/>
      <w:szCs w:val="20"/>
      <w:lang w:val="en-US" w:bidi="ar-SA"/>
    </w:rPr>
  </w:style>
  <w:style w:type="paragraph" w:styleId="1296" w:customStyle="1">
    <w:name w:val="Observação"/>
    <w:next w:val="1264"/>
    <w:pPr>
      <w:widowControl w:val="true"/>
      <w:pBdr/>
      <w:spacing w:after="120" w:before="120"/>
      <w:ind w:hanging="576" w:left="1152"/>
    </w:pPr>
    <w:rPr>
      <w:rFonts w:ascii="Times New Roman" w:hAnsi="Times New Roman" w:eastAsia="Times New Roman" w:cs="Times New Roman"/>
      <w:sz w:val="21"/>
      <w:szCs w:val="20"/>
      <w:lang w:bidi="ar-SA"/>
    </w:rPr>
  </w:style>
  <w:style w:type="paragraph" w:styleId="1297" w:customStyle="1">
    <w:name w:val="Cabeçalho Capa 1"/>
    <w:pPr>
      <w:widowControl w:val="true"/>
      <w:pBdr/>
      <w:spacing/>
      <w:ind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1298" w:customStyle="1">
    <w:name w:val="Cabeçalho Capa 2"/>
    <w:pPr>
      <w:widowControl w:val="true"/>
      <w:pBdr/>
      <w:spacing/>
      <w:ind/>
    </w:pPr>
    <w:rPr>
      <w:rFonts w:ascii="Arial" w:hAnsi="Arial" w:eastAsia="Times New Roman" w:cs="Arial"/>
      <w:sz w:val="16"/>
      <w:szCs w:val="20"/>
      <w:lang w:bidi="ar-SA"/>
    </w:rPr>
  </w:style>
  <w:style w:type="paragraph" w:styleId="1299" w:customStyle="1">
    <w:name w:val="Com marcadores"/>
    <w:basedOn w:val="1258"/>
    <w:pPr>
      <w:numPr>
        <w:numId w:val="3"/>
      </w:numPr>
      <w:pBdr/>
      <w:tabs>
        <w:tab w:val="left" w:leader="none" w:pos="1560"/>
      </w:tabs>
      <w:spacing w:after="60" w:before="60"/>
      <w:ind/>
    </w:pPr>
    <w:rPr>
      <w:b/>
      <w:sz w:val="22"/>
    </w:rPr>
  </w:style>
  <w:style w:type="paragraph" w:styleId="1300" w:customStyle="1">
    <w:name w:val="Requisito"/>
    <w:basedOn w:val="1247"/>
    <w:next w:val="1258"/>
    <w:pPr>
      <w:pBdr/>
      <w:spacing w:after="120"/>
      <w:ind/>
    </w:pPr>
  </w:style>
  <w:style w:type="paragraph" w:styleId="1301" w:customStyle="1">
    <w:name w:val="destaque 1"/>
    <w:next w:val="1258"/>
    <w:pPr>
      <w:keepNext w:val="true"/>
      <w:widowControl w:val="true"/>
      <w:pBdr/>
      <w:spacing w:after="120" w:before="240"/>
      <w:ind/>
      <w:outlineLvl w:val="3"/>
    </w:pPr>
    <w:rPr>
      <w:rFonts w:ascii="Arial" w:hAnsi="Arial" w:eastAsia="Times New Roman" w:cs="Arial"/>
      <w:b/>
      <w:szCs w:val="20"/>
      <w:lang w:bidi="ar-SA"/>
    </w:rPr>
  </w:style>
  <w:style w:type="paragraph" w:styleId="1302" w:customStyle="1">
    <w:name w:val="destaque 2"/>
    <w:basedOn w:val="1301"/>
    <w:next w:val="1258"/>
    <w:pPr>
      <w:pBdr/>
      <w:spacing/>
      <w:ind/>
      <w:outlineLvl w:val="4"/>
    </w:pPr>
    <w:rPr>
      <w:b w:val="0"/>
      <w:i/>
    </w:rPr>
  </w:style>
  <w:style w:type="paragraph" w:styleId="1303" w:customStyle="1">
    <w:name w:val="Frame contents"/>
    <w:basedOn w:val="1258"/>
    <w:pPr>
      <w:pBdr/>
      <w:spacing/>
      <w:ind/>
    </w:pPr>
  </w:style>
  <w:style w:type="paragraph" w:styleId="1304" w:customStyle="1">
    <w:name w:val="Table Contents"/>
    <w:basedOn w:val="1258"/>
    <w:pPr>
      <w:widowControl w:val="false"/>
      <w:suppressLineNumbers w:val="true"/>
      <w:pBdr/>
      <w:spacing/>
      <w:ind/>
    </w:pPr>
  </w:style>
  <w:style w:type="paragraph" w:styleId="1305" w:customStyle="1">
    <w:name w:val="Table Heading"/>
    <w:basedOn w:val="1304"/>
    <w:pPr>
      <w:pBdr/>
      <w:spacing/>
      <w:ind/>
      <w:jc w:val="center"/>
    </w:pPr>
    <w:rPr>
      <w:b/>
      <w:bCs/>
    </w:rPr>
  </w:style>
  <w:style w:type="paragraph" w:styleId="1306" w:customStyle="1">
    <w:name w:val="Heading 10"/>
    <w:basedOn w:val="1259"/>
    <w:next w:val="1260"/>
    <w:pPr>
      <w:numPr>
        <w:numId w:val="2"/>
      </w:numPr>
      <w:pBdr/>
      <w:spacing w:after="60" w:before="60"/>
      <w:ind/>
    </w:pPr>
    <w:rPr>
      <w:b/>
      <w:bCs/>
      <w:sz w:val="18"/>
      <w:szCs w:val="18"/>
    </w:rPr>
  </w:style>
  <w:style w:type="paragraph" w:styleId="1307" w:customStyle="1">
    <w:name w:val="Horizontal Line"/>
    <w:basedOn w:val="1258"/>
    <w:next w:val="1260"/>
    <w:pPr>
      <w:suppressLineNumbers w:val="true"/>
      <w:pBdr/>
      <w:spacing w:after="283"/>
      <w:ind/>
    </w:pPr>
    <w:rPr>
      <w:sz w:val="12"/>
      <w:szCs w:val="12"/>
    </w:rPr>
  </w:style>
  <w:style w:type="character" w:styleId="1308" w:customStyle="1">
    <w:name w:val="WW8Num1z2"/>
    <w:pPr>
      <w:pBdr/>
      <w:spacing/>
      <w:ind/>
    </w:pPr>
    <w:rPr>
      <w:rFonts w:ascii="Symbol" w:hAnsi="Symbol" w:eastAsia="Symbol" w:cs="Symbol"/>
    </w:rPr>
  </w:style>
  <w:style w:type="character" w:styleId="1309" w:customStyle="1">
    <w:name w:val="WW8Num2z0"/>
    <w:pPr>
      <w:pBdr/>
      <w:spacing/>
      <w:ind/>
    </w:pPr>
    <w:rPr>
      <w:rFonts w:ascii="Symbol" w:hAnsi="Symbol" w:eastAsia="Symbol" w:cs="Symbol"/>
    </w:rPr>
  </w:style>
  <w:style w:type="character" w:styleId="1310" w:customStyle="1">
    <w:name w:val="WW8Num3z0"/>
    <w:pPr>
      <w:pBdr/>
      <w:spacing/>
      <w:ind/>
    </w:pPr>
    <w:rPr>
      <w:rFonts w:ascii="Symbol" w:hAnsi="Symbol" w:eastAsia="Symbol" w:cs="Symbol"/>
    </w:rPr>
  </w:style>
  <w:style w:type="character" w:styleId="1311" w:customStyle="1">
    <w:name w:val="WW8Num5z0"/>
    <w:pPr>
      <w:pBdr/>
      <w:spacing/>
      <w:ind/>
    </w:pPr>
    <w:rPr>
      <w:rFonts w:ascii="Symbol" w:hAnsi="Symbol" w:eastAsia="Symbol" w:cs="Symbol"/>
    </w:rPr>
  </w:style>
  <w:style w:type="character" w:styleId="1312" w:customStyle="1">
    <w:name w:val="WW8Num7z0"/>
    <w:pPr>
      <w:pBdr/>
      <w:spacing/>
      <w:ind/>
    </w:pPr>
    <w:rPr>
      <w:rFonts w:ascii="Symbol" w:hAnsi="Symbol" w:eastAsia="Symbol" w:cs="Symbol"/>
    </w:rPr>
  </w:style>
  <w:style w:type="character" w:styleId="1313" w:customStyle="1">
    <w:name w:val="WW8Num8z0"/>
    <w:pPr>
      <w:pBdr/>
      <w:spacing/>
      <w:ind/>
    </w:pPr>
    <w:rPr>
      <w:rFonts w:ascii="Symbol" w:hAnsi="Symbol" w:eastAsia="Symbol" w:cs="Symbol"/>
    </w:rPr>
  </w:style>
  <w:style w:type="character" w:styleId="1314" w:customStyle="1">
    <w:name w:val="WW8Num9z0"/>
    <w:pPr>
      <w:pBdr/>
      <w:spacing/>
      <w:ind/>
    </w:pPr>
    <w:rPr>
      <w:rFonts w:ascii="Wingdings" w:hAnsi="Wingdings" w:eastAsia="Wingdings" w:cs="Wingdings"/>
    </w:rPr>
  </w:style>
  <w:style w:type="character" w:styleId="1315" w:customStyle="1">
    <w:name w:val="WW8Num4z0"/>
    <w:pPr>
      <w:pBdr/>
      <w:spacing/>
      <w:ind/>
    </w:pPr>
    <w:rPr>
      <w:rFonts w:ascii="Symbol" w:hAnsi="Symbol" w:eastAsia="Symbol" w:cs="Symbol"/>
    </w:rPr>
  </w:style>
  <w:style w:type="character" w:styleId="1316" w:customStyle="1">
    <w:name w:val="WW8Num5z2"/>
    <w:pPr>
      <w:pBdr/>
      <w:spacing/>
      <w:ind/>
    </w:pPr>
    <w:rPr>
      <w:rFonts w:ascii="Symbol" w:hAnsi="Symbol" w:eastAsia="Symbol" w:cs="Symbol"/>
    </w:rPr>
  </w:style>
  <w:style w:type="character" w:styleId="1317" w:customStyle="1">
    <w:name w:val="WW8Num13z0"/>
    <w:pPr>
      <w:pBdr/>
      <w:spacing/>
      <w:ind/>
    </w:pPr>
  </w:style>
  <w:style w:type="character" w:styleId="1318" w:customStyle="1">
    <w:name w:val="WW8Num14z0"/>
    <w:pPr>
      <w:pBdr/>
      <w:spacing/>
      <w:ind/>
    </w:pPr>
    <w:rPr>
      <w:rFonts w:ascii="Symbol" w:hAnsi="Symbol" w:eastAsia="Symbol" w:cs="Symbol"/>
    </w:rPr>
  </w:style>
  <w:style w:type="character" w:styleId="1319" w:customStyle="1">
    <w:name w:val="WW8Num17z0"/>
    <w:pPr>
      <w:pBdr/>
      <w:spacing/>
      <w:ind/>
    </w:pPr>
    <w:rPr>
      <w:rFonts w:ascii="Symbol" w:hAnsi="Symbol" w:eastAsia="Symbol" w:cs="Symbol"/>
    </w:rPr>
  </w:style>
  <w:style w:type="character" w:styleId="1320" w:customStyle="1">
    <w:name w:val="WW8Num17z1"/>
    <w:pPr>
      <w:pBdr/>
      <w:spacing/>
      <w:ind/>
    </w:pPr>
    <w:rPr>
      <w:rFonts w:ascii="Courier New" w:hAnsi="Courier New" w:eastAsia="Courier New" w:cs="Courier New"/>
    </w:rPr>
  </w:style>
  <w:style w:type="character" w:styleId="1321" w:customStyle="1">
    <w:name w:val="WW8Num17z2"/>
    <w:pPr>
      <w:pBdr/>
      <w:spacing/>
      <w:ind/>
    </w:pPr>
    <w:rPr>
      <w:rFonts w:ascii="Wingdings" w:hAnsi="Wingdings" w:eastAsia="Wingdings" w:cs="Wingdings"/>
    </w:rPr>
  </w:style>
  <w:style w:type="character" w:styleId="1322" w:customStyle="1">
    <w:name w:val="WW8Num19z0"/>
    <w:pPr>
      <w:pBdr/>
      <w:spacing/>
      <w:ind/>
    </w:pPr>
    <w:rPr>
      <w:rFonts w:ascii="Symbol" w:hAnsi="Symbol" w:eastAsia="Symbol" w:cs="Symbol"/>
    </w:rPr>
  </w:style>
  <w:style w:type="character" w:styleId="1323" w:customStyle="1">
    <w:name w:val="WW8Num20z0"/>
    <w:pPr>
      <w:pBdr/>
      <w:spacing/>
      <w:ind/>
    </w:pPr>
    <w:rPr>
      <w:rFonts w:ascii="Symbol" w:hAnsi="Symbol" w:eastAsia="Symbol" w:cs="Symbol"/>
    </w:rPr>
  </w:style>
  <w:style w:type="character" w:styleId="1324" w:customStyle="1">
    <w:name w:val="WW8Num21z0"/>
    <w:pPr>
      <w:pBdr/>
      <w:spacing/>
      <w:ind/>
    </w:pPr>
  </w:style>
  <w:style w:type="character" w:styleId="1325" w:customStyle="1">
    <w:name w:val="WW8Num23z0"/>
    <w:pPr>
      <w:pBdr/>
      <w:spacing/>
      <w:ind/>
    </w:pPr>
    <w:rPr>
      <w:rFonts w:ascii="Symbol" w:hAnsi="Symbol" w:eastAsia="Symbol" w:cs="Symbol"/>
    </w:rPr>
  </w:style>
  <w:style w:type="character" w:styleId="1326" w:customStyle="1">
    <w:name w:val="WW8Num24z0"/>
    <w:pPr>
      <w:pBdr/>
      <w:spacing/>
      <w:ind/>
    </w:pPr>
    <w:rPr>
      <w:rFonts w:ascii="Symbol" w:hAnsi="Symbol" w:eastAsia="Symbol" w:cs="Symbol"/>
    </w:rPr>
  </w:style>
  <w:style w:type="character" w:styleId="1327" w:customStyle="1">
    <w:name w:val="WW8Num24z1"/>
    <w:pPr>
      <w:pBdr/>
      <w:spacing/>
      <w:ind/>
    </w:pPr>
    <w:rPr>
      <w:rFonts w:ascii="Courier New" w:hAnsi="Courier New" w:eastAsia="Courier New" w:cs="Courier New"/>
    </w:rPr>
  </w:style>
  <w:style w:type="character" w:styleId="1328" w:customStyle="1">
    <w:name w:val="WW8Num24z2"/>
    <w:pPr>
      <w:pBdr/>
      <w:spacing/>
      <w:ind/>
    </w:pPr>
    <w:rPr>
      <w:rFonts w:ascii="Wingdings" w:hAnsi="Wingdings" w:eastAsia="Wingdings" w:cs="Wingdings"/>
    </w:rPr>
  </w:style>
  <w:style w:type="character" w:styleId="1329" w:customStyle="1">
    <w:name w:val="WW8Num27z0"/>
    <w:pPr>
      <w:pBdr/>
      <w:spacing/>
      <w:ind/>
    </w:pPr>
    <w:rPr>
      <w:rFonts w:ascii="Symbol" w:hAnsi="Symbol" w:eastAsia="Symbol" w:cs="Symbol"/>
    </w:rPr>
  </w:style>
  <w:style w:type="character" w:styleId="1330" w:customStyle="1">
    <w:name w:val="WW8NumSt2z0"/>
    <w:pPr>
      <w:pBdr/>
      <w:spacing/>
      <w:ind/>
    </w:pPr>
    <w:rPr>
      <w:rFonts w:ascii="Symbol" w:hAnsi="Symbol" w:eastAsia="Symbol" w:cs="Symbol"/>
    </w:rPr>
  </w:style>
  <w:style w:type="character" w:styleId="1331" w:customStyle="1">
    <w:name w:val="WW8NumSt4z0"/>
    <w:pPr>
      <w:pBdr/>
      <w:spacing/>
      <w:ind/>
    </w:pPr>
    <w:rPr>
      <w:rFonts w:ascii="Symbol" w:hAnsi="Symbol" w:eastAsia="Symbol" w:cs="Symbol"/>
    </w:rPr>
  </w:style>
  <w:style w:type="character" w:styleId="1332" w:customStyle="1">
    <w:name w:val="WW8NumSt23z0"/>
    <w:pPr>
      <w:pBdr/>
      <w:spacing/>
      <w:ind/>
    </w:pPr>
    <w:rPr>
      <w:rFonts w:ascii="Symbol" w:hAnsi="Symbol" w:eastAsia="Symbol" w:cs="Symbol"/>
    </w:rPr>
  </w:style>
  <w:style w:type="character" w:styleId="1333" w:customStyle="1">
    <w:name w:val="WW8NumSt25z0"/>
    <w:pPr>
      <w:pBdr/>
      <w:spacing/>
      <w:ind/>
    </w:pPr>
    <w:rPr>
      <w:rFonts w:ascii="Symbol" w:hAnsi="Symbol" w:eastAsia="Symbol" w:cs="Symbol"/>
    </w:rPr>
  </w:style>
  <w:style w:type="character" w:styleId="1334" w:customStyle="1">
    <w:name w:val="Fonte parág. padrão"/>
    <w:pPr>
      <w:pBdr/>
      <w:spacing/>
      <w:ind/>
    </w:pPr>
  </w:style>
  <w:style w:type="character" w:styleId="1335">
    <w:name w:val="page number"/>
    <w:basedOn w:val="1334"/>
    <w:pPr>
      <w:pBdr/>
      <w:spacing/>
      <w:ind/>
    </w:pPr>
  </w:style>
  <w:style w:type="character" w:styleId="1336" w:customStyle="1">
    <w:name w:val="Internet link"/>
    <w:pPr>
      <w:pBdr/>
      <w:spacing/>
      <w:ind/>
    </w:pPr>
    <w:rPr>
      <w:color w:val="0563c1"/>
      <w:u w:val="single"/>
    </w:rPr>
  </w:style>
  <w:style w:type="character" w:styleId="1337" w:customStyle="1">
    <w:name w:val="Index Link"/>
    <w:pPr>
      <w:pBdr/>
      <w:spacing/>
      <w:ind/>
    </w:pPr>
  </w:style>
  <w:style w:type="character" w:styleId="1338" w:customStyle="1">
    <w:name w:val="Strong Emphasis"/>
    <w:pPr>
      <w:pBdr/>
      <w:spacing/>
      <w:ind/>
    </w:pPr>
    <w:rPr>
      <w:b/>
      <w:bCs/>
    </w:rPr>
  </w:style>
  <w:style w:type="character" w:styleId="1339" w:customStyle="1">
    <w:name w:val="Source Text"/>
    <w:pPr>
      <w:pBdr/>
      <w:spacing/>
      <w:ind/>
    </w:pPr>
    <w:rPr>
      <w:rFonts w:ascii="Liberation Mono" w:hAnsi="Liberation Mono" w:eastAsia="Noto Sans Mono CJK SC" w:cs="Liberation Mono"/>
    </w:rPr>
  </w:style>
  <w:style w:type="numbering" w:styleId="1340" w:customStyle="1">
    <w:name w:val="WW8Num1"/>
    <w:basedOn w:val="1256"/>
    <w:pPr>
      <w:numPr>
        <w:numId w:val="2"/>
      </w:numPr>
      <w:pBdr/>
      <w:spacing/>
      <w:ind/>
    </w:pPr>
  </w:style>
  <w:style w:type="numbering" w:styleId="1341" w:customStyle="1">
    <w:name w:val="WW8Num2"/>
    <w:basedOn w:val="1256"/>
    <w:pPr>
      <w:numPr>
        <w:numId w:val="3"/>
      </w:numPr>
      <w:pBdr/>
      <w:spacing/>
      <w:ind/>
    </w:pPr>
  </w:style>
  <w:style w:type="numbering" w:styleId="1342" w:customStyle="1">
    <w:name w:val="WW8Num3"/>
    <w:basedOn w:val="1256"/>
    <w:pPr>
      <w:numPr>
        <w:numId w:val="4"/>
      </w:numPr>
      <w:pBdr/>
      <w:spacing/>
      <w:ind/>
    </w:pPr>
  </w:style>
  <w:style w:type="numbering" w:styleId="1343" w:customStyle="1">
    <w:name w:val="WW8Num4"/>
    <w:basedOn w:val="1256"/>
    <w:pPr>
      <w:numPr>
        <w:numId w:val="5"/>
      </w:numPr>
      <w:pBdr/>
      <w:spacing/>
      <w:ind/>
    </w:pPr>
  </w:style>
  <w:style w:type="numbering" w:styleId="1344" w:customStyle="1">
    <w:name w:val="WW8Num5"/>
    <w:basedOn w:val="1256"/>
    <w:pPr>
      <w:numPr>
        <w:numId w:val="6"/>
      </w:numPr>
      <w:pBdr/>
      <w:spacing/>
      <w:ind/>
    </w:pPr>
  </w:style>
  <w:style w:type="numbering" w:styleId="1345" w:customStyle="1">
    <w:name w:val="WW8Num6"/>
    <w:basedOn w:val="1256"/>
    <w:pPr>
      <w:numPr>
        <w:numId w:val="7"/>
      </w:numPr>
      <w:pBdr/>
      <w:spacing/>
      <w:ind/>
    </w:pPr>
  </w:style>
  <w:style w:type="numbering" w:styleId="1346" w:customStyle="1">
    <w:name w:val="WW8Num7"/>
    <w:basedOn w:val="1256"/>
    <w:pPr>
      <w:numPr>
        <w:numId w:val="8"/>
      </w:numPr>
      <w:pBdr/>
      <w:spacing/>
      <w:ind/>
    </w:pPr>
  </w:style>
  <w:style w:type="numbering" w:styleId="1347" w:customStyle="1">
    <w:name w:val="WW8Num8"/>
    <w:basedOn w:val="1256"/>
    <w:pPr>
      <w:numPr>
        <w:numId w:val="9"/>
      </w:numPr>
      <w:pBdr/>
      <w:spacing/>
      <w:ind/>
    </w:pPr>
  </w:style>
  <w:style w:type="numbering" w:styleId="1348" w:customStyle="1">
    <w:name w:val="WW8Num9"/>
    <w:basedOn w:val="1256"/>
    <w:pPr>
      <w:numPr>
        <w:numId w:val="10"/>
      </w:numPr>
      <w:pBdr/>
      <w:spacing/>
      <w:ind/>
    </w:pPr>
  </w:style>
  <w:style w:type="paragraph" w:styleId="1349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350" w:customStyle="1">
    <w:name w:val="text-5-c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351" w:customStyle="1">
    <w:name w:val="text-1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352" w:customStyle="1">
    <w:name w:val="text-10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353" w:customStyle="1">
    <w:name w:val="text-1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354" w:customStyle="1">
    <w:name w:val="text-15-c"/>
    <w:pPr>
      <w:pBdr/>
      <w:spacing/>
      <w:ind/>
    </w:pPr>
    <w:rPr>
      <w:rFonts w:ascii="Arial" w:hAnsi="Arial" w:eastAsia="Arial" w:cs="Arial"/>
      <w:color w:val="000000"/>
    </w:rPr>
  </w:style>
  <w:style w:type="paragraph" w:styleId="1355" w:customStyle="1">
    <w:name w:val="text-2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356" w:customStyle="1">
    <w:name w:val="text-2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357" w:customStyle="1">
    <w:name w:val="text-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358" w:customStyle="1">
    <w:name w:val="text-3-c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4298" w:customStyle="1">
    <w:name w:val="text-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299" w:customStyle="1">
    <w:name w:val="text-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4300" w:customStyle="1">
    <w:name w:val="text-1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301" w:customStyle="1">
    <w:name w:val="text-11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Relationship Id="rId19" Type="http://schemas.openxmlformats.org/officeDocument/2006/relationships/image" Target="media/image1.emf"/><Relationship Id="rId20" Type="http://schemas.openxmlformats.org/officeDocument/2006/relationships/package" Target="embeddings/Microsoft_Word_Document1.docx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emf"/><Relationship Id="rId24" Type="http://schemas.openxmlformats.org/officeDocument/2006/relationships/package" Target="embeddings/Microsoft_Word_Document2.docx"/><Relationship Id="rId25" Type="http://schemas.openxmlformats.org/officeDocument/2006/relationships/image" Target="media/image5.emf"/><Relationship Id="rId26" Type="http://schemas.openxmlformats.org/officeDocument/2006/relationships/package" Target="embeddings/Microsoft_Word_Document3.docx"/><Relationship Id="rId27" Type="http://schemas.openxmlformats.org/officeDocument/2006/relationships/image" Target="media/image6.emf"/><Relationship Id="rId28" Type="http://schemas.openxmlformats.org/officeDocument/2006/relationships/package" Target="embeddings/Microsoft_Word_Document4.docx"/><Relationship Id="rId29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documentoRequisitos</Template>
  <Application>ONLYOFFICE/9.4.0.129</Application>
  <DocSecurity>4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Documento de Requisitos</dc:title>
  <dc:subject>Padrões de documentação</dc:subject>
  <dc:creator>Sílvio Bacalá Júnior</dc:creator>
  <dc:description>Versão 1.0</dc:description>
  <cp:revision>4</cp:revision>
  <dcterms:created xsi:type="dcterms:W3CDTF">2026-06-08T03:44:00Z</dcterms:created>
  <dcterms:modified xsi:type="dcterms:W3CDTF">2026-06-23T17:31:27Z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">
    <vt:lpwstr>Versão 1.0</vt:lpwstr>
  </property>
</Properties>
</file>